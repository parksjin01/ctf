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611E221E" w14:textId="63AC6ABE" w:rsidR="006D3942" w:rsidRDefault="007E718B">
          <w:pPr>
            <w:rPr>
              <w:kern w:val="28"/>
            </w:rPr>
          </w:pP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4CC03ECB" wp14:editId="62AE5FE0">
                    <wp:simplePos x="0" y="0"/>
                    <wp:positionH relativeFrom="margin">
                      <wp:posOffset>-211455</wp:posOffset>
                    </wp:positionH>
                    <wp:positionV relativeFrom="margin">
                      <wp:posOffset>-236220</wp:posOffset>
                    </wp:positionV>
                    <wp:extent cx="6596380" cy="6065520"/>
                    <wp:effectExtent l="0" t="0" r="0" b="0"/>
                    <wp:wrapNone/>
                    <wp:docPr id="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96380" cy="60655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838196" w14:textId="77777777" w:rsidR="008A3AA5" w:rsidRDefault="008A3AA5">
                                <w:pPr>
                                  <w:pStyle w:val="af3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C03E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16.65pt;margin-top:-18.6pt;width:519.4pt;height:477.6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" stroked="f" strokeweight=".5pt">
                    <v:fill r:id="rId10" o:title="" recolor="t" rotate="t" type="frame"/>
                    <v:textbox inset="0,0,0,0">
                      <w:txbxContent>
                        <w:p w14:paraId="2F838196" w14:textId="77777777" w:rsidR="008A3AA5" w:rsidRDefault="008A3AA5">
                          <w:pPr>
                            <w:pStyle w:val="af3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B76C5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15643CAA" wp14:editId="7444B327">
                    <wp:simplePos x="0" y="0"/>
                    <wp:positionH relativeFrom="margin">
                      <wp:posOffset>-205740</wp:posOffset>
                    </wp:positionH>
                    <wp:positionV relativeFrom="margin">
                      <wp:posOffset>-236220</wp:posOffset>
                    </wp:positionV>
                    <wp:extent cx="304165" cy="6073458"/>
                    <wp:effectExtent l="0" t="0" r="635" b="381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4165" cy="6073458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5="http://schemas.microsoft.com/office/drawing/2016/5/11/chartex" xmlns:cx4="http://schemas.microsoft.com/office/drawing/2016/5/10/chartex" xmlns:cx3="http://schemas.microsoft.com/office/drawing/2016/5/9/chartex">
                <w:pict>
                  <v:rect w14:anchorId="4E5D30DC" id="Rectangle 8" o:spid="_x0000_s1026" style="position:absolute;left:0;text-align:left;margin-left:-16.2pt;margin-top:-18.6pt;width:23.95pt;height:478.2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" fillcolor="black [3213]" stroked="f">
                    <w10:wrap anchorx="margin" anchory="margin"/>
                  </v:rect>
                </w:pict>
              </mc:Fallback>
            </mc:AlternateContent>
          </w:r>
        </w:p>
        <w:p w14:paraId="640B8A69" w14:textId="060CE4B1" w:rsidR="00825E90" w:rsidRDefault="00B25194" w:rsidP="00825E90">
          <w:pPr>
            <w:spacing w:line="276" w:lineRule="auto"/>
            <w:rPr>
              <w:sz w:val="56"/>
            </w:rPr>
          </w:pP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788C46A9" wp14:editId="502709E9">
                    <wp:simplePos x="0" y="0"/>
                    <wp:positionH relativeFrom="margin">
                      <wp:posOffset>6079295</wp:posOffset>
                    </wp:positionH>
                    <wp:positionV relativeFrom="margin">
                      <wp:posOffset>6704575</wp:posOffset>
                    </wp:positionV>
                    <wp:extent cx="302895" cy="2826776"/>
                    <wp:effectExtent l="0" t="0" r="190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2895" cy="2826776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FF87D4" id="Rectangle 9" o:spid="_x0000_s1026" style="position:absolute;left:0;text-align:left;margin-left:478.7pt;margin-top:527.9pt;width:23.85pt;height:222.6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" fillcolor="#c00000" stroked="f">
                    <w10:wrap anchorx="margin" anchory="margin"/>
                  </v:rect>
                </w:pict>
              </mc:Fallback>
            </mc:AlternateContent>
          </w:r>
          <w:r w:rsidR="00AB7E9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CB1F4F7" wp14:editId="26946E8F">
                    <wp:simplePos x="0" y="0"/>
                    <wp:positionH relativeFrom="column">
                      <wp:posOffset>-219347</wp:posOffset>
                    </wp:positionH>
                    <wp:positionV relativeFrom="paragraph">
                      <wp:posOffset>5509351</wp:posOffset>
                    </wp:positionV>
                    <wp:extent cx="6602095" cy="876300"/>
                    <wp:effectExtent l="0" t="0" r="825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02095" cy="8763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FBD2D3" w14:textId="454FE734" w:rsidR="008A3AA5" w:rsidRPr="00825266" w:rsidRDefault="008A3AA5" w:rsidP="002B76C5">
                                <w:pPr>
                                  <w:pStyle w:val="af3"/>
                                  <w:tabs>
                                    <w:tab w:val="left" w:pos="6765"/>
                                  </w:tabs>
                                  <w:ind w:firstLineChars="50" w:firstLine="348"/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</w:pPr>
                                <w:r w:rsidRPr="002B76C5"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  <w:t>뉴</w:t>
                                </w:r>
                                <w:r w:rsidRPr="002B76C5"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  <w:t>비가</w:t>
                                </w:r>
                                <w:r w:rsidRPr="002B76C5"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  <w:t xml:space="preserve"> 써</w:t>
                                </w:r>
                                <w:r w:rsidRPr="002B76C5"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  <w:t>본</w:t>
                                </w:r>
                                <w:r w:rsidRPr="002B76C5"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lang w:eastAsia="ko-KR"/>
                                  </w:rPr>
                                  <w:t xml:space="preserve"> </w:t>
                                </w:r>
                                <w:r w:rsidRPr="002B76C5"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82"/>
                                    <w:lang w:eastAsia="ko-KR"/>
                                  </w:rPr>
                                  <w:t>angr</w:t>
                                </w:r>
                                <w:r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80"/>
                                    <w:lang w:eastAsia="ko-KR"/>
                                  </w:rPr>
                                  <w:t xml:space="preserve"> </w:t>
                                </w:r>
                                <w:r w:rsidRPr="002B76C5"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>문</w:t>
                                </w:r>
                                <w:r w:rsidRPr="002B76C5"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>서</w:t>
                                </w:r>
                                <w:r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 xml:space="preserve">– </w:t>
                                </w:r>
                                <w:r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>상</w:t>
                                </w:r>
                                <w:r>
                                  <w:rPr>
                                    <w:rFonts w:ascii="나눔고딕" w:eastAsia="나눔고딕" w:hAnsi="나눔고딕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>편</w:t>
                                </w:r>
                                <w:r>
                                  <w:rPr>
                                    <w:rFonts w:ascii="나눔고딕" w:eastAsia="나눔고딕" w:hAnsi="나눔고딕" w:hint="eastAsia"/>
                                    <w:b/>
                                    <w:noProof/>
                                    <w:sz w:val="74"/>
                                    <w:szCs w:val="74"/>
                                    <w:lang w:eastAsia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B1F4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7" type="#_x0000_t202" style="position:absolute;margin-left:-17.25pt;margin-top:433.8pt;width:519.85pt;height:6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" fillcolor="black [3213]" stroked="f" strokeweight=".5pt">
                    <v:textbox>
                      <w:txbxContent>
                        <w:p w14:paraId="47FBD2D3" w14:textId="454FE734" w:rsidR="008A3AA5" w:rsidRPr="00825266" w:rsidRDefault="008A3AA5" w:rsidP="002B76C5">
                          <w:pPr>
                            <w:pStyle w:val="af3"/>
                            <w:tabs>
                              <w:tab w:val="left" w:pos="6765"/>
                            </w:tabs>
                            <w:ind w:firstLineChars="50" w:firstLine="348"/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lang w:eastAsia="ko-KR"/>
                            </w:rPr>
                          </w:pPr>
                          <w:r w:rsidRPr="002B76C5"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lang w:eastAsia="ko-KR"/>
                            </w:rPr>
                            <w:t>뉴</w:t>
                          </w:r>
                          <w:r w:rsidRPr="002B76C5"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lang w:eastAsia="ko-KR"/>
                            </w:rPr>
                            <w:t>비가</w:t>
                          </w:r>
                          <w:r w:rsidRPr="002B76C5"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lang w:eastAsia="ko-KR"/>
                            </w:rPr>
                            <w:t xml:space="preserve"> 써</w:t>
                          </w:r>
                          <w:r w:rsidRPr="002B76C5"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lang w:eastAsia="ko-KR"/>
                            </w:rPr>
                            <w:t>본</w:t>
                          </w:r>
                          <w:r w:rsidRPr="002B76C5"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lang w:eastAsia="ko-KR"/>
                            </w:rPr>
                            <w:t xml:space="preserve"> </w:t>
                          </w:r>
                          <w:r w:rsidRPr="002B76C5">
                            <w:rPr>
                              <w:rFonts w:ascii="나눔고딕" w:eastAsia="나눔고딕" w:hAnsi="나눔고딕"/>
                              <w:b/>
                              <w:noProof/>
                              <w:sz w:val="82"/>
                              <w:lang w:eastAsia="ko-KR"/>
                            </w:rPr>
                            <w:t>angr</w:t>
                          </w:r>
                          <w:r>
                            <w:rPr>
                              <w:rFonts w:ascii="나눔고딕" w:eastAsia="나눔고딕" w:hAnsi="나눔고딕"/>
                              <w:b/>
                              <w:noProof/>
                              <w:sz w:val="80"/>
                              <w:lang w:eastAsia="ko-KR"/>
                            </w:rPr>
                            <w:t xml:space="preserve"> </w:t>
                          </w:r>
                          <w:r w:rsidRPr="002B76C5"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>문</w:t>
                          </w:r>
                          <w:r w:rsidRPr="002B76C5"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>서</w:t>
                          </w:r>
                          <w:r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 xml:space="preserve"> </w:t>
                          </w:r>
                          <w:r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 xml:space="preserve">– </w:t>
                          </w:r>
                          <w:r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>상</w:t>
                          </w:r>
                          <w:r>
                            <w:rPr>
                              <w:rFonts w:ascii="나눔고딕" w:eastAsia="나눔고딕" w:hAnsi="나눔고딕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>편</w:t>
                          </w:r>
                          <w:r>
                            <w:rPr>
                              <w:rFonts w:ascii="나눔고딕" w:eastAsia="나눔고딕" w:hAnsi="나눔고딕" w:hint="eastAsia"/>
                              <w:b/>
                              <w:noProof/>
                              <w:sz w:val="74"/>
                              <w:szCs w:val="74"/>
                              <w:lang w:eastAsia="ko-KR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31B6A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490600E" wp14:editId="257B4B45">
                    <wp:simplePos x="0" y="0"/>
                    <wp:positionH relativeFrom="column">
                      <wp:posOffset>-201930</wp:posOffset>
                    </wp:positionH>
                    <wp:positionV relativeFrom="paragraph">
                      <wp:posOffset>8223885</wp:posOffset>
                    </wp:positionV>
                    <wp:extent cx="6286500" cy="647700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86500" cy="647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472A4A" w14:textId="77777777" w:rsidR="008A3AA5" w:rsidRPr="0089490B" w:rsidRDefault="008A3AA5" w:rsidP="0089490B">
                                <w:pPr>
                                  <w:pStyle w:val="af3"/>
                                  <w:tabs>
                                    <w:tab w:val="left" w:pos="6765"/>
                                  </w:tabs>
                                  <w:jc w:val="right"/>
                                  <w:rPr>
                                    <w:rFonts w:ascii="나눔바른고딕" w:eastAsia="나눔바른고딕" w:hAnsi="나눔바른고딕"/>
                                    <w:b/>
                                    <w:noProof/>
                                    <w:sz w:val="58"/>
                                    <w:lang w:eastAsia="ko-KR"/>
                                  </w:rPr>
                                </w:pPr>
                                <w:r w:rsidRPr="0089490B">
                                  <w:rPr>
                                    <w:rFonts w:ascii="나눔바른고딕" w:eastAsia="나눔바른고딕" w:hAnsi="나눔바른고딕" w:hint="eastAsia"/>
                                    <w:b/>
                                    <w:noProof/>
                                    <w:sz w:val="58"/>
                                    <w:lang w:eastAsia="ko-KR"/>
                                  </w:rPr>
                                  <w:t>EGOIST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90600E" id="Text Box 8" o:spid="_x0000_s1028" type="#_x0000_t202" style="position:absolute;margin-left:-15.9pt;margin-top:647.55pt;width:495pt;height:5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" filled="f" stroked="f" strokeweight=".5pt">
                    <v:textbox>
                      <w:txbxContent>
                        <w:p w14:paraId="0D472A4A" w14:textId="77777777" w:rsidR="008A3AA5" w:rsidRPr="0089490B" w:rsidRDefault="008A3AA5" w:rsidP="0089490B">
                          <w:pPr>
                            <w:pStyle w:val="af3"/>
                            <w:tabs>
                              <w:tab w:val="left" w:pos="6765"/>
                            </w:tabs>
                            <w:jc w:val="right"/>
                            <w:rPr>
                              <w:rFonts w:ascii="나눔바른고딕" w:eastAsia="나눔바른고딕" w:hAnsi="나눔바른고딕"/>
                              <w:b/>
                              <w:noProof/>
                              <w:sz w:val="58"/>
                              <w:lang w:eastAsia="ko-KR"/>
                            </w:rPr>
                          </w:pPr>
                          <w:r w:rsidRPr="0089490B">
                            <w:rPr>
                              <w:rFonts w:ascii="나눔바른고딕" w:eastAsia="나눔바른고딕" w:hAnsi="나눔바른고딕" w:hint="eastAsia"/>
                              <w:b/>
                              <w:noProof/>
                              <w:sz w:val="58"/>
                              <w:lang w:eastAsia="ko-KR"/>
                            </w:rPr>
                            <w:t>EGOIST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819EB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20EFE89" wp14:editId="78F1F429">
                    <wp:simplePos x="0" y="0"/>
                    <wp:positionH relativeFrom="margin">
                      <wp:posOffset>3065145</wp:posOffset>
                    </wp:positionH>
                    <wp:positionV relativeFrom="margin">
                      <wp:posOffset>2519363</wp:posOffset>
                    </wp:positionV>
                    <wp:extent cx="344170" cy="6291580"/>
                    <wp:effectExtent l="0" t="1905" r="0" b="0"/>
                    <wp:wrapNone/>
                    <wp:docPr id="10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0" y="0"/>
                              <a:ext cx="344170" cy="62915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5="http://schemas.microsoft.com/office/drawing/2016/5/11/chartex" xmlns:cx4="http://schemas.microsoft.com/office/drawing/2016/5/10/chartex" xmlns:cx3="http://schemas.microsoft.com/office/drawing/2016/5/9/chartex">
                <w:pict>
                  <v:rect w14:anchorId="0411F0EC" id="Rectangle 8" o:spid="_x0000_s1026" style="position:absolute;left:0;text-align:left;margin-left:241.35pt;margin-top:198.4pt;width:27.1pt;height:495.4pt;rotation:-90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" fillcolor="#c00000" stroked="f">
                    <w10:wrap anchorx="margin" anchory="margin"/>
                  </v:rect>
                </w:pict>
              </mc:Fallback>
            </mc:AlternateContent>
          </w:r>
          <w:r w:rsidR="002B76C5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ABF2E9" wp14:editId="48298F72">
                    <wp:simplePos x="0" y="0"/>
                    <wp:positionH relativeFrom="column">
                      <wp:posOffset>-220980</wp:posOffset>
                    </wp:positionH>
                    <wp:positionV relativeFrom="paragraph">
                      <wp:posOffset>8709660</wp:posOffset>
                    </wp:positionV>
                    <wp:extent cx="1478280" cy="495300"/>
                    <wp:effectExtent l="0" t="0" r="0" b="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78280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6288CC" w14:textId="77777777" w:rsidR="008A3AA5" w:rsidRPr="002B76C5" w:rsidRDefault="008A3AA5" w:rsidP="00B66F21">
                                <w:pPr>
                                  <w:pStyle w:val="af3"/>
                                  <w:tabs>
                                    <w:tab w:val="left" w:pos="6765"/>
                                  </w:tabs>
                                  <w:rPr>
                                    <w:rFonts w:ascii="Impact" w:eastAsia="나눔스퀘어 Bold" w:hAnsi="Impact"/>
                                    <w:noProof/>
                                    <w:sz w:val="30"/>
                                    <w:lang w:eastAsia="ko-KR"/>
                                  </w:rPr>
                                </w:pPr>
                                <w:r w:rsidRPr="002B76C5">
                                  <w:rPr>
                                    <w:rFonts w:ascii="Impact" w:eastAsia="나눔스퀘어 Bold" w:hAnsi="Impact"/>
                                    <w:noProof/>
                                    <w:sz w:val="36"/>
                                    <w:lang w:eastAsia="ko-KR"/>
                                  </w:rPr>
                                  <w:t>Version 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ABF2E9" id="Text Box 9" o:spid="_x0000_s1029" type="#_x0000_t202" style="position:absolute;margin-left:-17.4pt;margin-top:685.8pt;width:116.4pt;height:3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" filled="f" stroked="f" strokeweight=".5pt">
                    <v:textbox>
                      <w:txbxContent>
                        <w:p w14:paraId="556288CC" w14:textId="77777777" w:rsidR="008A3AA5" w:rsidRPr="002B76C5" w:rsidRDefault="008A3AA5" w:rsidP="00B66F21">
                          <w:pPr>
                            <w:pStyle w:val="af3"/>
                            <w:tabs>
                              <w:tab w:val="left" w:pos="6765"/>
                            </w:tabs>
                            <w:rPr>
                              <w:rFonts w:ascii="Impact" w:eastAsia="나눔스퀘어 Bold" w:hAnsi="Impact"/>
                              <w:noProof/>
                              <w:sz w:val="30"/>
                              <w:lang w:eastAsia="ko-KR"/>
                            </w:rPr>
                          </w:pPr>
                          <w:r w:rsidRPr="002B76C5">
                            <w:rPr>
                              <w:rFonts w:ascii="Impact" w:eastAsia="나눔스퀘어 Bold" w:hAnsi="Impact"/>
                              <w:noProof/>
                              <w:sz w:val="36"/>
                              <w:lang w:eastAsia="ko-KR"/>
                            </w:rPr>
                            <w:t>Version 1.0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96E8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2C6A2CA" wp14:editId="7D70D66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cx5="http://schemas.microsoft.com/office/drawing/2016/5/11/chartex" xmlns:cx4="http://schemas.microsoft.com/office/drawing/2016/5/10/chartex" xmlns:cx3="http://schemas.microsoft.com/office/drawing/2016/5/9/chartex">
                <w:pict>
                  <v:rect w14:anchorId="396D8C5D" id="Rectangle 4" o:spid="_x0000_s1026" style="position:absolute;left:0;text-align:left;margin-left:0;margin-top:0;width:520pt;height:768.85pt;z-index:251658243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" filled="f" strokecolor="black [3213]">
                    <w10:wrap anchorx="margin" anchory="margin"/>
                  </v:rect>
                </w:pict>
              </mc:Fallback>
            </mc:AlternateContent>
          </w:r>
          <w:r w:rsidR="001A63C7">
            <w:rPr>
              <w:sz w:val="56"/>
            </w:rPr>
            <w:br w:type="page"/>
          </w:r>
        </w:p>
      </w:sdtContent>
    </w:sdt>
    <w:p w14:paraId="47E630F7" w14:textId="30B9A626" w:rsidR="00383504" w:rsidRDefault="00383504" w:rsidP="00383504">
      <w:pPr>
        <w:rPr>
          <w:lang w:eastAsia="ko-KR"/>
        </w:rPr>
      </w:pPr>
    </w:p>
    <w:p w14:paraId="5D27D333" w14:textId="378E9079" w:rsidR="00383504" w:rsidRPr="00383504" w:rsidRDefault="00383504" w:rsidP="00383504">
      <w:pPr>
        <w:ind w:firstLineChars="200" w:firstLine="600"/>
        <w:rPr>
          <w:rFonts w:eastAsia="돋움"/>
          <w:b/>
          <w:sz w:val="34"/>
          <w:lang w:eastAsia="ko-KR"/>
        </w:rPr>
      </w:pPr>
      <w:r w:rsidRPr="00383504">
        <w:rPr>
          <w:rFonts w:eastAsia="돋움" w:hint="eastAsia"/>
          <w:color w:val="262626" w:themeColor="text1" w:themeTint="D9"/>
          <w:sz w:val="3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차</w:t>
      </w:r>
      <w:r w:rsidRPr="00383504">
        <w:rPr>
          <w:rFonts w:eastAsia="돋움" w:hint="eastAsia"/>
          <w:color w:val="262626" w:themeColor="text1" w:themeTint="D9"/>
          <w:sz w:val="3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383504">
        <w:rPr>
          <w:rFonts w:eastAsia="돋움" w:hint="eastAsia"/>
          <w:color w:val="262626" w:themeColor="text1" w:themeTint="D9"/>
          <w:sz w:val="3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례</w:t>
      </w:r>
    </w:p>
    <w:p w14:paraId="47ED1E40" w14:textId="77777777" w:rsidR="00383504" w:rsidRPr="00383504" w:rsidRDefault="00383504" w:rsidP="00383504">
      <w:pPr>
        <w:rPr>
          <w:rFonts w:ascii="맑은 고딕" w:eastAsia="맑은 고딕" w:hAnsi="맑은 고딕"/>
          <w:sz w:val="20"/>
          <w:lang w:eastAsia="ko-KR"/>
        </w:rPr>
      </w:pPr>
    </w:p>
    <w:p w14:paraId="4E96BDB5" w14:textId="290319AA" w:rsidR="00483924" w:rsidRPr="00AB7E99" w:rsidRDefault="00483924" w:rsidP="00483924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>들어 가기전에</w:t>
      </w:r>
    </w:p>
    <w:p w14:paraId="76FC4C92" w14:textId="77777777" w:rsidR="00383504" w:rsidRPr="00483924" w:rsidRDefault="00383504" w:rsidP="00383504">
      <w:pPr>
        <w:pStyle w:val="a9"/>
        <w:ind w:left="760"/>
        <w:rPr>
          <w:rFonts w:ascii="맑은 고딕" w:eastAsia="맑은 고딕" w:hAnsi="맑은 고딕"/>
          <w:sz w:val="20"/>
          <w:lang w:eastAsia="ko-KR"/>
        </w:rPr>
      </w:pPr>
    </w:p>
    <w:p w14:paraId="71849D63" w14:textId="3D10F513" w:rsidR="00483924" w:rsidRPr="00AB7E99" w:rsidRDefault="00483924" w:rsidP="00483924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/>
          <w:sz w:val="20"/>
          <w:lang w:eastAsia="ko-KR"/>
        </w:rPr>
        <w:t>A</w:t>
      </w: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>ngr 알아보기</w:t>
      </w:r>
    </w:p>
    <w:p w14:paraId="0796D3EF" w14:textId="77777777" w:rsidR="00483924" w:rsidRPr="00060C76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 w:rsidRPr="00060C76">
        <w:rPr>
          <w:rFonts w:ascii="맑은 고딕" w:eastAsia="맑은 고딕" w:hAnsi="맑은 고딕"/>
          <w:sz w:val="20"/>
          <w:lang w:eastAsia="ko-KR"/>
        </w:rPr>
        <w:t>A</w:t>
      </w:r>
      <w:r w:rsidRPr="00060C76">
        <w:rPr>
          <w:rFonts w:ascii="맑은 고딕" w:eastAsia="맑은 고딕" w:hAnsi="맑은 고딕" w:hint="eastAsia"/>
          <w:sz w:val="20"/>
          <w:lang w:eastAsia="ko-KR"/>
        </w:rPr>
        <w:t>ngr 간단소개</w:t>
      </w:r>
    </w:p>
    <w:p w14:paraId="404D19C4" w14:textId="77777777" w:rsidR="00483924" w:rsidRPr="00060C76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 w:rsidRPr="00060C76">
        <w:rPr>
          <w:rFonts w:ascii="맑은 고딕" w:eastAsia="맑은 고딕" w:hAnsi="맑은 고딕"/>
          <w:sz w:val="20"/>
          <w:lang w:eastAsia="ko-KR"/>
        </w:rPr>
        <w:t>A</w:t>
      </w:r>
      <w:r w:rsidRPr="00060C76">
        <w:rPr>
          <w:rFonts w:ascii="맑은 고딕" w:eastAsia="맑은 고딕" w:hAnsi="맑은 고딕" w:hint="eastAsia"/>
          <w:sz w:val="20"/>
          <w:lang w:eastAsia="ko-KR"/>
        </w:rPr>
        <w:t>ngr</w:t>
      </w:r>
      <w:r w:rsidRPr="00060C76">
        <w:rPr>
          <w:rFonts w:ascii="맑은 고딕" w:eastAsia="맑은 고딕" w:hAnsi="맑은 고딕"/>
          <w:sz w:val="20"/>
          <w:lang w:eastAsia="ko-KR"/>
        </w:rPr>
        <w:t xml:space="preserve"> </w:t>
      </w:r>
      <w:r w:rsidRPr="00060C76">
        <w:rPr>
          <w:rFonts w:ascii="맑은 고딕" w:eastAsia="맑은 고딕" w:hAnsi="맑은 고딕" w:hint="eastAsia"/>
          <w:sz w:val="20"/>
          <w:lang w:eastAsia="ko-KR"/>
        </w:rPr>
        <w:t>구조</w:t>
      </w:r>
      <w:r>
        <w:rPr>
          <w:rFonts w:ascii="맑은 고딕" w:eastAsia="맑은 고딕" w:hAnsi="맑은 고딕" w:hint="eastAsia"/>
          <w:sz w:val="20"/>
          <w:lang w:eastAsia="ko-KR"/>
        </w:rPr>
        <w:t>비유</w:t>
      </w:r>
    </w:p>
    <w:p w14:paraId="68E258E8" w14:textId="6764526F" w:rsidR="00483924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 w:rsidRPr="00060C76">
        <w:rPr>
          <w:rFonts w:ascii="맑은 고딕" w:eastAsia="맑은 고딕" w:hAnsi="맑은 고딕" w:hint="eastAsia"/>
          <w:sz w:val="20"/>
          <w:lang w:eastAsia="ko-KR"/>
        </w:rPr>
        <w:t>VEX</w:t>
      </w:r>
      <w:r w:rsidR="00DE2C80">
        <w:rPr>
          <w:rFonts w:ascii="맑은 고딕" w:eastAsia="맑은 고딕" w:hAnsi="맑은 고딕" w:hint="eastAsia"/>
          <w:sz w:val="20"/>
          <w:lang w:eastAsia="ko-KR"/>
        </w:rPr>
        <w:t xml:space="preserve"> 간단정리</w:t>
      </w:r>
    </w:p>
    <w:p w14:paraId="4E799AEA" w14:textId="171A6D51" w:rsidR="00483924" w:rsidRDefault="00DE2C80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>IR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이해하기</w:t>
      </w:r>
    </w:p>
    <w:p w14:paraId="6BE080C2" w14:textId="77777777" w:rsidR="00126D24" w:rsidRPr="00126D24" w:rsidRDefault="00126D24" w:rsidP="00383504">
      <w:pPr>
        <w:spacing w:after="0"/>
        <w:rPr>
          <w:rFonts w:ascii="맑은 고딕" w:eastAsia="맑은 고딕" w:hAnsi="맑은 고딕"/>
          <w:sz w:val="20"/>
          <w:lang w:eastAsia="ko-KR"/>
        </w:rPr>
      </w:pPr>
    </w:p>
    <w:p w14:paraId="2A38ECA9" w14:textId="77777777" w:rsidR="00483924" w:rsidRPr="00AB7E99" w:rsidRDefault="00483924" w:rsidP="00483924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/>
          <w:sz w:val="20"/>
          <w:lang w:eastAsia="ko-KR"/>
        </w:rPr>
        <w:t xml:space="preserve">Angr </w:t>
      </w: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>구성원들</w:t>
      </w:r>
    </w:p>
    <w:p w14:paraId="64DBC737" w14:textId="4A8516E6" w:rsidR="00483924" w:rsidRPr="00EE4512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 w:rsidRPr="00060C76">
        <w:rPr>
          <w:rFonts w:ascii="맑은 고딕" w:eastAsia="맑은 고딕" w:hAnsi="맑은 고딕"/>
          <w:sz w:val="20"/>
          <w:lang w:eastAsia="ko-KR"/>
        </w:rPr>
        <w:t>P</w:t>
      </w:r>
      <w:r w:rsidRPr="00060C76">
        <w:rPr>
          <w:rFonts w:ascii="맑은 고딕" w:eastAsia="맑은 고딕" w:hAnsi="맑은 고딕" w:hint="eastAsia"/>
          <w:sz w:val="20"/>
          <w:lang w:eastAsia="ko-KR"/>
        </w:rPr>
        <w:t xml:space="preserve">yvex와 </w:t>
      </w:r>
      <w:r w:rsidR="006D317B">
        <w:rPr>
          <w:rFonts w:ascii="맑은 고딕" w:eastAsia="맑은 고딕" w:hAnsi="맑은 고딕" w:hint="eastAsia"/>
          <w:sz w:val="20"/>
          <w:lang w:eastAsia="ko-KR"/>
        </w:rPr>
        <w:t>배경모듈</w:t>
      </w:r>
    </w:p>
    <w:p w14:paraId="5E766F2E" w14:textId="77777777" w:rsidR="00483924" w:rsidRPr="00060C76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 xml:space="preserve">Simuvex와 </w:t>
      </w:r>
      <w:r>
        <w:rPr>
          <w:rFonts w:ascii="맑은 고딕" w:eastAsia="맑은 고딕" w:hAnsi="맑은 고딕"/>
          <w:sz w:val="20"/>
          <w:lang w:eastAsia="ko-KR"/>
        </w:rPr>
        <w:t>Claripy</w:t>
      </w:r>
    </w:p>
    <w:p w14:paraId="00942EA0" w14:textId="1B45076F" w:rsidR="00483924" w:rsidRDefault="0038350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/>
          <w:sz w:val="20"/>
          <w:lang w:eastAsia="ko-KR"/>
        </w:rPr>
        <w:t>A</w:t>
      </w:r>
      <w:r w:rsidR="00483924">
        <w:rPr>
          <w:rFonts w:ascii="맑은 고딕" w:eastAsia="맑은 고딕" w:hAnsi="맑은 고딕"/>
          <w:sz w:val="20"/>
          <w:lang w:eastAsia="ko-KR"/>
        </w:rPr>
        <w:t>ngr</w:t>
      </w:r>
    </w:p>
    <w:p w14:paraId="2B7BB146" w14:textId="77777777" w:rsidR="00383504" w:rsidRPr="00060C76" w:rsidRDefault="00383504" w:rsidP="00383504">
      <w:pPr>
        <w:pStyle w:val="a9"/>
        <w:ind w:left="1200"/>
        <w:rPr>
          <w:rFonts w:ascii="맑은 고딕" w:eastAsia="맑은 고딕" w:hAnsi="맑은 고딕"/>
          <w:sz w:val="20"/>
          <w:lang w:eastAsia="ko-KR"/>
        </w:rPr>
      </w:pPr>
    </w:p>
    <w:p w14:paraId="16F6EB2A" w14:textId="3F0793E2" w:rsidR="00483924" w:rsidRPr="001D2D0A" w:rsidRDefault="00483924" w:rsidP="001D2D0A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/>
          <w:sz w:val="20"/>
          <w:lang w:eastAsia="ko-KR"/>
        </w:rPr>
        <w:t>A</w:t>
      </w: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 xml:space="preserve">ngr </w:t>
      </w:r>
      <w:r w:rsidRPr="00AB7E99">
        <w:rPr>
          <w:rFonts w:ascii="나눔스퀘어 Bold" w:eastAsia="나눔스퀘어 Bold" w:hAnsi="나눔스퀘어 Bold"/>
          <w:sz w:val="20"/>
          <w:lang w:eastAsia="ko-KR"/>
        </w:rPr>
        <w:t xml:space="preserve"> </w:t>
      </w: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>활용</w:t>
      </w:r>
    </w:p>
    <w:p w14:paraId="5FC358FD" w14:textId="2CEAE3BD" w:rsidR="00383504" w:rsidRDefault="00483924" w:rsidP="004A6821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 xml:space="preserve">Analyses </w:t>
      </w:r>
      <w:r>
        <w:rPr>
          <w:rFonts w:ascii="맑은 고딕" w:eastAsia="맑은 고딕" w:hAnsi="맑은 고딕"/>
          <w:sz w:val="20"/>
          <w:lang w:eastAsia="ko-KR"/>
        </w:rPr>
        <w:t xml:space="preserve">– </w:t>
      </w:r>
      <w:r>
        <w:rPr>
          <w:rFonts w:ascii="맑은 고딕" w:eastAsia="맑은 고딕" w:hAnsi="맑은 고딕" w:hint="eastAsia"/>
          <w:sz w:val="20"/>
          <w:lang w:eastAsia="ko-KR"/>
        </w:rPr>
        <w:t>그래프도 그려보자</w:t>
      </w:r>
    </w:p>
    <w:p w14:paraId="4A2F9BA2" w14:textId="77777777" w:rsidR="004A6821" w:rsidRPr="004A6821" w:rsidRDefault="004A6821" w:rsidP="004A6821">
      <w:pPr>
        <w:pStyle w:val="a9"/>
        <w:ind w:left="1200"/>
        <w:rPr>
          <w:rFonts w:ascii="맑은 고딕" w:eastAsia="맑은 고딕" w:hAnsi="맑은 고딕"/>
          <w:sz w:val="20"/>
          <w:lang w:eastAsia="ko-KR"/>
        </w:rPr>
      </w:pPr>
    </w:p>
    <w:p w14:paraId="6A429D42" w14:textId="493B6397" w:rsidR="004A6821" w:rsidRPr="004A6821" w:rsidRDefault="00483924" w:rsidP="004A6821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 w:hint="eastAsia"/>
          <w:sz w:val="20"/>
          <w:lang w:eastAsia="ko-KR"/>
        </w:rPr>
        <w:t>문서 하편에서는.</w:t>
      </w:r>
      <w:r w:rsidRPr="00AB7E99">
        <w:rPr>
          <w:rFonts w:ascii="나눔스퀘어 Bold" w:eastAsia="나눔스퀘어 Bold" w:hAnsi="나눔스퀘어 Bold"/>
          <w:sz w:val="20"/>
          <w:lang w:eastAsia="ko-KR"/>
        </w:rPr>
        <w:t>.</w:t>
      </w:r>
    </w:p>
    <w:p w14:paraId="18E817D9" w14:textId="366F1FA5" w:rsidR="00483924" w:rsidRDefault="004A6821" w:rsidP="00D523B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>CTF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예제들</w:t>
      </w:r>
    </w:p>
    <w:p w14:paraId="188661E5" w14:textId="5A8BFFBA" w:rsidR="004A6821" w:rsidRPr="00D523B4" w:rsidRDefault="004A6821" w:rsidP="00D523B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 xml:space="preserve">더 알아볼 것들 </w:t>
      </w:r>
      <w:r>
        <w:rPr>
          <w:rFonts w:ascii="맑은 고딕" w:eastAsia="맑은 고딕" w:hAnsi="맑은 고딕"/>
          <w:sz w:val="20"/>
          <w:lang w:eastAsia="ko-KR"/>
        </w:rPr>
        <w:t>– angrop, Driller</w:t>
      </w:r>
    </w:p>
    <w:p w14:paraId="54B4E004" w14:textId="77777777" w:rsidR="00383504" w:rsidRPr="00060C76" w:rsidRDefault="00383504" w:rsidP="00383504">
      <w:pPr>
        <w:pStyle w:val="a9"/>
        <w:ind w:left="1200"/>
        <w:rPr>
          <w:rFonts w:ascii="맑은 고딕" w:eastAsia="맑은 고딕" w:hAnsi="맑은 고딕"/>
          <w:sz w:val="20"/>
          <w:lang w:eastAsia="ko-KR"/>
        </w:rPr>
      </w:pPr>
    </w:p>
    <w:p w14:paraId="7613006C" w14:textId="52CB2C55" w:rsidR="00383504" w:rsidRPr="00AB7E99" w:rsidRDefault="00483924" w:rsidP="00383504">
      <w:pPr>
        <w:pStyle w:val="a9"/>
        <w:numPr>
          <w:ilvl w:val="0"/>
          <w:numId w:val="2"/>
        </w:numPr>
        <w:rPr>
          <w:rFonts w:ascii="나눔스퀘어 Bold" w:eastAsia="나눔스퀘어 Bold" w:hAnsi="나눔스퀘어 Bold"/>
          <w:sz w:val="20"/>
          <w:lang w:eastAsia="ko-KR"/>
        </w:rPr>
      </w:pPr>
      <w:r w:rsidRPr="00AB7E99">
        <w:rPr>
          <w:rFonts w:ascii="나눔스퀘어 Bold" w:eastAsia="나눔스퀘어 Bold" w:hAnsi="나눔스퀘어 Bold"/>
          <w:sz w:val="20"/>
          <w:lang w:eastAsia="ko-KR"/>
        </w:rPr>
        <w:t>APPENDIX</w:t>
      </w:r>
    </w:p>
    <w:p w14:paraId="42291281" w14:textId="77777777" w:rsidR="00483924" w:rsidRDefault="00483924" w:rsidP="00483924">
      <w:pPr>
        <w:pStyle w:val="a9"/>
        <w:numPr>
          <w:ilvl w:val="1"/>
          <w:numId w:val="2"/>
        </w:numPr>
        <w:rPr>
          <w:rFonts w:ascii="맑은 고딕" w:eastAsia="맑은 고딕" w:hAnsi="맑은 고딕"/>
          <w:sz w:val="20"/>
          <w:lang w:eastAsia="ko-KR"/>
        </w:rPr>
      </w:pPr>
      <w:r w:rsidRPr="00060C76">
        <w:rPr>
          <w:rFonts w:ascii="맑은 고딕" w:eastAsia="맑은 고딕" w:hAnsi="맑은 고딕" w:hint="eastAsia"/>
          <w:sz w:val="20"/>
          <w:lang w:eastAsia="ko-KR"/>
        </w:rPr>
        <w:t>모듈들 설치방법</w:t>
      </w:r>
    </w:p>
    <w:p w14:paraId="52E98945" w14:textId="288D30FB" w:rsidR="00692ED3" w:rsidRDefault="00692ED3" w:rsidP="00E7438A">
      <w:pPr>
        <w:rPr>
          <w:rFonts w:eastAsia="돋움"/>
          <w:lang w:eastAsia="ko-KR"/>
        </w:rPr>
      </w:pPr>
    </w:p>
    <w:p w14:paraId="4B9CE48D" w14:textId="7CAC3911" w:rsidR="00483924" w:rsidRDefault="00483924" w:rsidP="00E7438A">
      <w:pPr>
        <w:rPr>
          <w:rFonts w:eastAsia="돋움"/>
          <w:lang w:eastAsia="ko-KR"/>
        </w:rPr>
      </w:pPr>
    </w:p>
    <w:p w14:paraId="76164340" w14:textId="405CF187" w:rsidR="00483924" w:rsidRDefault="00483924" w:rsidP="00E7438A">
      <w:pPr>
        <w:rPr>
          <w:rFonts w:eastAsia="돋움"/>
          <w:lang w:eastAsia="ko-KR"/>
        </w:rPr>
      </w:pPr>
    </w:p>
    <w:p w14:paraId="48AA8C27" w14:textId="6B7A157B" w:rsidR="00483924" w:rsidRDefault="00483924" w:rsidP="00E7438A">
      <w:pPr>
        <w:rPr>
          <w:rFonts w:eastAsia="돋움"/>
          <w:lang w:eastAsia="ko-KR"/>
        </w:rPr>
      </w:pPr>
    </w:p>
    <w:p w14:paraId="4596F9DB" w14:textId="4BF5FAE0" w:rsidR="00483924" w:rsidRDefault="00483924" w:rsidP="00E7438A">
      <w:pPr>
        <w:rPr>
          <w:rFonts w:eastAsia="돋움"/>
          <w:lang w:eastAsia="ko-KR"/>
        </w:rPr>
      </w:pPr>
    </w:p>
    <w:p w14:paraId="36A6387F" w14:textId="234F6DDD" w:rsidR="00AE1B9A" w:rsidRDefault="00AE1B9A" w:rsidP="00E7438A">
      <w:pPr>
        <w:rPr>
          <w:rFonts w:eastAsia="돋움"/>
          <w:lang w:eastAsia="ko-KR"/>
        </w:rPr>
      </w:pPr>
    </w:p>
    <w:p w14:paraId="393688E2" w14:textId="1B220097" w:rsidR="00AE1B9A" w:rsidRDefault="00AE1B9A" w:rsidP="00E7438A">
      <w:pPr>
        <w:rPr>
          <w:rFonts w:eastAsia="돋움"/>
          <w:lang w:eastAsia="ko-KR"/>
        </w:rPr>
      </w:pPr>
    </w:p>
    <w:p w14:paraId="027D5B9A" w14:textId="77777777" w:rsidR="00AE1B9A" w:rsidRDefault="00AE1B9A" w:rsidP="00E7438A">
      <w:pPr>
        <w:rPr>
          <w:rFonts w:eastAsia="돋움"/>
          <w:lang w:eastAsia="ko-KR"/>
        </w:rPr>
      </w:pPr>
    </w:p>
    <w:p w14:paraId="1D4F3C90" w14:textId="20F09663" w:rsidR="001B7A98" w:rsidRPr="00D63742" w:rsidRDefault="001B7A98" w:rsidP="00E7438A">
      <w:pPr>
        <w:rPr>
          <w:rFonts w:eastAsia="돋움"/>
          <w:lang w:eastAsia="ko-KR"/>
        </w:rPr>
      </w:pPr>
    </w:p>
    <w:p w14:paraId="6BF805D0" w14:textId="514B8F70" w:rsidR="00E7438A" w:rsidRDefault="001D264E" w:rsidP="00E7438A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lang w:eastAsia="ko-KR"/>
        </w:rPr>
        <w:t xml:space="preserve">0. </w:t>
      </w:r>
      <w:r w:rsidRPr="00CA2012">
        <w:rPr>
          <w:rFonts w:ascii="돋움" w:eastAsia="돋움" w:hAnsi="돋움" w:hint="eastAsia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들어가기</w:t>
      </w:r>
      <w:r w:rsidRPr="00CA2012">
        <w:rPr>
          <w:rFonts w:eastAsia="돋움" w:hint="eastAsia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CA2012">
        <w:rPr>
          <w:rFonts w:eastAsia="돋움" w:hint="eastAsia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전에</w:t>
      </w:r>
      <w:r w:rsidR="0057556A" w:rsidRPr="00CA2012">
        <w:rPr>
          <w:rFonts w:eastAsia="돋움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…</w:t>
      </w:r>
    </w:p>
    <w:p w14:paraId="62B23C35" w14:textId="79C484AD" w:rsidR="001D264E" w:rsidRDefault="001D264E" w:rsidP="001D264E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먼저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처음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접하고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구조나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모르는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이해하기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쉬운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이용하여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작성한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그러다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각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API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상세한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변수들</w:t>
      </w:r>
      <w:r w:rsidR="005D00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D00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혹은</w:t>
      </w:r>
      <w:r w:rsidR="005D00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500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세부적인</w:t>
      </w:r>
      <w:r w:rsidR="0042500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A0AC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문서에</w:t>
      </w:r>
      <w:r w:rsidR="00AB711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누락되어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7066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있어</w:t>
      </w:r>
      <w:r w:rsidR="0097066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7066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이해를</w:t>
      </w:r>
      <w:r w:rsidR="0097066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7066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돕기</w:t>
      </w:r>
      <w:r w:rsidR="007E6FD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7066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500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각</w:t>
      </w:r>
      <w:r w:rsidR="0042500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500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챕터마다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95E10">
        <w:rPr>
          <w:rFonts w:eastAsia="돋움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angr-doc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페이지에서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소개한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링크를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E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첨부하였다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135BA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3E084744" w14:textId="77777777" w:rsidR="00383504" w:rsidRPr="001D264E" w:rsidRDefault="00383504" w:rsidP="00B27BE5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61DC1D0" w14:textId="1EAFCF94" w:rsidR="00E7438A" w:rsidRPr="00CA2012" w:rsidRDefault="00383504" w:rsidP="00E7438A">
      <w:pPr>
        <w:rPr>
          <w:rFonts w:eastAsia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CA2012">
        <w:rPr>
          <w:rFonts w:eastAsia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Pr="00CA2012">
        <w:rPr>
          <w:rFonts w:eastAsia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Pr="00CA2012">
        <w:rPr>
          <w:rFonts w:eastAsia="돋움" w:hint="eastAsia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Angr </w:t>
      </w:r>
      <w:r w:rsidRPr="00CA2012">
        <w:rPr>
          <w:rFonts w:eastAsia="돋움" w:hint="eastAsia"/>
          <w:b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알아보기</w:t>
      </w:r>
    </w:p>
    <w:p w14:paraId="6C95CA5B" w14:textId="12B43339" w:rsidR="00E7438A" w:rsidRPr="00DB04F3" w:rsidRDefault="00E7438A" w:rsidP="00E7438A">
      <w:pPr>
        <w:rPr>
          <w:rFonts w:eastAsia="돋움"/>
          <w:lang w:eastAsia="ko-KR"/>
        </w:rPr>
      </w:pPr>
      <w:r>
        <w:rPr>
          <w:lang w:eastAsia="ko-KR"/>
        </w:rPr>
        <w:t>A.</w:t>
      </w:r>
      <w:r w:rsidRPr="00DB04F3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간단소개</w:t>
      </w:r>
    </w:p>
    <w:p w14:paraId="20AD1374" w14:textId="6EAA8496" w:rsidR="00E7438A" w:rsidRPr="00E7438A" w:rsidRDefault="005E26AD" w:rsidP="00DA10C7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="00E7438A"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ngr</w:t>
      </w:r>
      <w:r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="00E7438A"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UC Santa Barbara Computer security lab</w:t>
      </w:r>
      <w:r w:rsidR="00B61482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서 개발할 파이</w:t>
      </w:r>
      <w:r w:rsidR="00D63742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선</w:t>
      </w:r>
      <w:r w:rsidR="00E7438A"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61482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기반</w:t>
      </w:r>
      <w:r w:rsidR="00E7438A"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F2979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바이너리 </w:t>
      </w:r>
      <w:r w:rsidR="00317D7B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 w:rsidR="00E7438A"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17D7B">
        <w:rPr>
          <w:rFonts w:ascii="맑은 고딕" w:eastAsia="맑은 고딕" w:hAnsi="맑은 고딕" w:cs="맑은 고딕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프레임워크이다</w:t>
      </w:r>
      <w:r w:rsidR="00E7438A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강력한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Symbolic execution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으로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2015 blackhat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발표되고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기반으로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제작된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취약점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들이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2016 DEFCON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이후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공개되어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이슈가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되고</w:t>
      </w:r>
      <w:r w:rsidR="00DA10C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FA6E6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뿐만</w:t>
      </w:r>
      <w:r w:rsidR="006170E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A6E6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아니라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그래프를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그려줄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2924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network</w:t>
      </w:r>
      <w:r w:rsidR="0029247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x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모듈과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연동하여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Code-flow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점이나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중간언어인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VEX IR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이용하여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코드의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동작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형태와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시뮬레</w:t>
      </w:r>
      <w:r w:rsidR="00DA10C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이션</w:t>
      </w:r>
      <w:r w:rsid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결과를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저장하여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보여주는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분석에서의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많은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이점을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보여주고</w:t>
      </w:r>
      <w:r w:rsidR="00F10084" w:rsidRPr="00F1008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0084" w:rsidRPr="00F1008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E7438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5500D9C6" w14:textId="77777777" w:rsidR="00E7438A" w:rsidRDefault="00E7438A" w:rsidP="003A52D4">
      <w:pPr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DE2B6EC" w14:textId="6AD277FD" w:rsidR="00931796" w:rsidRDefault="003A52D4" w:rsidP="00931796">
      <w:pPr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DB04F3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07380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B. </w:t>
      </w:r>
      <w:r w:rsidRPr="00060C76"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A3F98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구조비유</w:t>
      </w:r>
    </w:p>
    <w:p w14:paraId="16604A94" w14:textId="27520366" w:rsidR="00B27BE5" w:rsidRPr="00B27BE5" w:rsidRDefault="00B27BE5" w:rsidP="00931796">
      <w:pPr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caps/>
          <w:noProof/>
          <w:lang w:eastAsia="ko-KR"/>
        </w:rPr>
        <w:drawing>
          <wp:anchor distT="0" distB="0" distL="114300" distR="114300" simplePos="0" relativeHeight="251658249" behindDoc="1" locked="0" layoutInCell="1" allowOverlap="1" wp14:anchorId="3CEE5A62" wp14:editId="3B258479">
            <wp:simplePos x="0" y="0"/>
            <wp:positionH relativeFrom="column">
              <wp:posOffset>85725</wp:posOffset>
            </wp:positionH>
            <wp:positionV relativeFrom="paragraph">
              <wp:posOffset>197534</wp:posOffset>
            </wp:positionV>
            <wp:extent cx="5871845" cy="3253105"/>
            <wp:effectExtent l="0" t="0" r="0" b="4445"/>
            <wp:wrapTight wrapText="bothSides">
              <wp:wrapPolygon edited="0">
                <wp:start x="0" y="0"/>
                <wp:lineTo x="0" y="21503"/>
                <wp:lineTo x="21514" y="21503"/>
                <wp:lineTo x="21514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zelnut\AppData\Local\Microsoft\Windows\INetCacheContent.Word\Angr_도식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9"/>
                    <a:stretch/>
                  </pic:blipFill>
                  <pic:spPr bwMode="auto">
                    <a:xfrm>
                      <a:off x="0" y="0"/>
                      <a:ext cx="587184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[그림 </w:t>
      </w:r>
      <w:r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1]</w:t>
      </w:r>
    </w:p>
    <w:p w14:paraId="1D595AF5" w14:textId="14C4C7A3" w:rsidR="008D524E" w:rsidRPr="00931796" w:rsidRDefault="00692ED3" w:rsidP="00931796">
      <w:pPr>
        <w:ind w:firstLineChars="100" w:firstLine="200"/>
        <w:rPr>
          <w:rFonts w:eastAsia="돋움"/>
          <w:lang w:eastAsia="ko-KR"/>
        </w:rPr>
      </w:pPr>
      <w:r w:rsidRPr="00931796">
        <w:rPr>
          <w:rFonts w:asciiTheme="minorEastAsia" w:hAnsiTheme="minorEastAsia"/>
          <w:caps/>
          <w:noProof/>
          <w:sz w:val="20"/>
          <w:lang w:eastAsia="ko-KR"/>
        </w:rPr>
        <mc:AlternateContent>
          <mc:Choice Requires="wps">
            <w:drawing>
              <wp:anchor distT="45720" distB="45720" distL="114300" distR="114300" simplePos="0" relativeHeight="251658251" behindDoc="1" locked="0" layoutInCell="1" allowOverlap="1" wp14:anchorId="4EEE18C8" wp14:editId="12BA68A9">
                <wp:simplePos x="0" y="0"/>
                <wp:positionH relativeFrom="column">
                  <wp:posOffset>82550</wp:posOffset>
                </wp:positionH>
                <wp:positionV relativeFrom="paragraph">
                  <wp:posOffset>3679190</wp:posOffset>
                </wp:positionV>
                <wp:extent cx="5806440" cy="1148715"/>
                <wp:effectExtent l="0" t="0" r="22860" b="13335"/>
                <wp:wrapTight wrapText="bothSides">
                  <wp:wrapPolygon edited="0">
                    <wp:start x="0" y="0"/>
                    <wp:lineTo x="0" y="21493"/>
                    <wp:lineTo x="21614" y="21493"/>
                    <wp:lineTo x="21614" y="0"/>
                    <wp:lineTo x="0" y="0"/>
                  </wp:wrapPolygon>
                </wp:wrapTight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148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3EFD6" w14:textId="77777777" w:rsidR="008A3AA5" w:rsidRPr="00013243" w:rsidRDefault="008A3AA5" w:rsidP="00825E90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</w:pP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스크립트(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Binary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 xml:space="preserve">), 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배경스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토리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, 음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악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archinfo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 xml:space="preserve">), 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그래픽(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cle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)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등의 요소들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을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 xml:space="preserve"> 준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비</w:t>
                            </w:r>
                          </w:p>
                          <w:p w14:paraId="73A4979E" w14:textId="77777777" w:rsidR="008A3AA5" w:rsidRPr="00013243" w:rsidRDefault="008A3AA5" w:rsidP="00825E90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</w:pP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각 요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소들을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 xml:space="preserve"> 빌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드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하여(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Pyvex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)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 xml:space="preserve"> 게임CD를 제작</w:t>
                            </w:r>
                          </w:p>
                          <w:p w14:paraId="0C596F0E" w14:textId="77777777" w:rsidR="008A3AA5" w:rsidRPr="00013243" w:rsidRDefault="008A3AA5" w:rsidP="00825E90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</w:pP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제작된 게임CD를 게임기(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Simuvex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)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에 넣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고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 xml:space="preserve"> 게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임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 xml:space="preserve"> 실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행</w:t>
                            </w:r>
                          </w:p>
                          <w:p w14:paraId="5E0619DE" w14:textId="77777777" w:rsidR="008A3AA5" w:rsidRPr="00013243" w:rsidRDefault="008A3AA5" w:rsidP="00825E90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</w:pP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출력되는 화면(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b/>
                                <w:color w:val="00B050"/>
                                <w:sz w:val="20"/>
                                <w:lang w:eastAsia="ko-KR"/>
                              </w:rPr>
                              <w:t>Angr</w:t>
                            </w:r>
                            <w:r w:rsidRPr="00013243">
                              <w:rPr>
                                <w:rFonts w:ascii="맑은 고딕" w:eastAsia="맑은 고딕" w:hAnsi="맑은 고딕"/>
                                <w:sz w:val="20"/>
                                <w:lang w:eastAsia="ko-KR"/>
                              </w:rPr>
                              <w:t>)</w:t>
                            </w:r>
                            <w:r w:rsidRPr="00013243">
                              <w:rPr>
                                <w:rFonts w:ascii="맑은 고딕" w:eastAsia="맑은 고딕" w:hAnsi="맑은 고딕" w:hint="eastAsia"/>
                                <w:sz w:val="20"/>
                                <w:lang w:eastAsia="ko-KR"/>
                              </w:rPr>
                              <w:t>을 보면서 상황에 따른 게임 컨트롤</w:t>
                            </w:r>
                          </w:p>
                          <w:p w14:paraId="2B1B32D1" w14:textId="77777777" w:rsidR="008A3AA5" w:rsidRPr="00825E90" w:rsidRDefault="008A3AA5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18C8" id="텍스트 상자 2" o:spid="_x0000_s1030" type="#_x0000_t202" style="position:absolute;left:0;text-align:left;margin-left:6.5pt;margin-top:289.7pt;width:457.2pt;height:90.45pt;z-index:-2516582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">
                <v:textbox>
                  <w:txbxContent>
                    <w:p w14:paraId="0ED3EFD6" w14:textId="77777777" w:rsidR="008A3AA5" w:rsidRPr="00013243" w:rsidRDefault="008A3AA5" w:rsidP="00825E90">
                      <w:pPr>
                        <w:pStyle w:val="a9"/>
                        <w:numPr>
                          <w:ilvl w:val="0"/>
                          <w:numId w:val="1"/>
                        </w:numPr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</w:pP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스크립트(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Binary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 xml:space="preserve">), 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배경스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토리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, 음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악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archinfo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 xml:space="preserve">), 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그래픽(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cle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)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등의 요소들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을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 xml:space="preserve"> 준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비</w:t>
                      </w:r>
                    </w:p>
                    <w:p w14:paraId="73A4979E" w14:textId="77777777" w:rsidR="008A3AA5" w:rsidRPr="00013243" w:rsidRDefault="008A3AA5" w:rsidP="00825E90">
                      <w:pPr>
                        <w:pStyle w:val="a9"/>
                        <w:numPr>
                          <w:ilvl w:val="0"/>
                          <w:numId w:val="1"/>
                        </w:numPr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</w:pP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각 요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소들을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 xml:space="preserve"> 빌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드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하여(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Pyvex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)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 xml:space="preserve"> 게임CD를 제작</w:t>
                      </w:r>
                    </w:p>
                    <w:p w14:paraId="0C596F0E" w14:textId="77777777" w:rsidR="008A3AA5" w:rsidRPr="00013243" w:rsidRDefault="008A3AA5" w:rsidP="00825E90">
                      <w:pPr>
                        <w:pStyle w:val="a9"/>
                        <w:numPr>
                          <w:ilvl w:val="0"/>
                          <w:numId w:val="1"/>
                        </w:numPr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</w:pP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제작된 게임CD를 게임기(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Simuvex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)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에 넣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고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 xml:space="preserve"> 게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임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 xml:space="preserve"> 실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행</w:t>
                      </w:r>
                    </w:p>
                    <w:p w14:paraId="5E0619DE" w14:textId="77777777" w:rsidR="008A3AA5" w:rsidRPr="00013243" w:rsidRDefault="008A3AA5" w:rsidP="00825E90">
                      <w:pPr>
                        <w:pStyle w:val="a9"/>
                        <w:numPr>
                          <w:ilvl w:val="0"/>
                          <w:numId w:val="1"/>
                        </w:numPr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</w:pP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출력되는 화면(</w:t>
                      </w:r>
                      <w:r w:rsidRPr="00013243">
                        <w:rPr>
                          <w:rFonts w:ascii="맑은 고딕" w:eastAsia="맑은 고딕" w:hAnsi="맑은 고딕"/>
                          <w:b/>
                          <w:color w:val="00B050"/>
                          <w:sz w:val="20"/>
                          <w:lang w:eastAsia="ko-KR"/>
                        </w:rPr>
                        <w:t>Angr</w:t>
                      </w:r>
                      <w:r w:rsidRPr="00013243">
                        <w:rPr>
                          <w:rFonts w:ascii="맑은 고딕" w:eastAsia="맑은 고딕" w:hAnsi="맑은 고딕"/>
                          <w:sz w:val="20"/>
                          <w:lang w:eastAsia="ko-KR"/>
                        </w:rPr>
                        <w:t>)</w:t>
                      </w:r>
                      <w:r w:rsidRPr="00013243">
                        <w:rPr>
                          <w:rFonts w:ascii="맑은 고딕" w:eastAsia="맑은 고딕" w:hAnsi="맑은 고딕" w:hint="eastAsia"/>
                          <w:sz w:val="20"/>
                          <w:lang w:eastAsia="ko-KR"/>
                        </w:rPr>
                        <w:t>을 보면서 상황에 따른 게임 컨트롤</w:t>
                      </w:r>
                    </w:p>
                    <w:p w14:paraId="2B1B32D1" w14:textId="77777777" w:rsidR="008A3AA5" w:rsidRPr="00825E90" w:rsidRDefault="008A3AA5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31796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="00931796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NGR</w:t>
      </w:r>
      <w:r w:rsidR="00931796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의 각 모듈들에 대한 </w:t>
      </w:r>
      <w:r w:rsidR="006B7B7C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소개와 설명을 하기 전에 그림과 비유를 통하여 조금 이해를 하고 넘어</w:t>
      </w:r>
      <w:r w:rsidR="007E6FD1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7B7C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가면 </w:t>
      </w:r>
      <w:r w:rsidR="007E6FD1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7B7C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7B7C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도움이 될 것 같아 모식도를 그려보았다.</w:t>
      </w:r>
      <w:r w:rsidR="00B27BE5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[</w:t>
      </w:r>
      <w:r w:rsidR="00B27BE5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B27BE5">
        <w:rPr>
          <w:rFonts w:ascii="돋움" w:eastAsia="돋움" w:hAnsi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1] </w:t>
      </w:r>
      <w:r w:rsidR="00B27BE5">
        <w:rPr>
          <w:rFonts w:ascii="돋움" w:eastAsia="돋움" w:hAnsi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참조.</w:t>
      </w:r>
    </w:p>
    <w:p w14:paraId="3FC52614" w14:textId="2E2A6FE0" w:rsidR="00F05C54" w:rsidRDefault="00F05C54">
      <w:pPr>
        <w:rPr>
          <w:rFonts w:eastAsia="돋움"/>
          <w:lang w:eastAsia="ko-KR"/>
        </w:rPr>
      </w:pPr>
    </w:p>
    <w:p w14:paraId="1AB3B899" w14:textId="3E017261" w:rsidR="00060C76" w:rsidRDefault="00DB04F3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C.</w:t>
      </w:r>
      <w:r w:rsidR="008A40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누구</w:t>
      </w:r>
      <w:r w:rsidR="0038350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인가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?</w:t>
      </w:r>
    </w:p>
    <w:p w14:paraId="7004C119" w14:textId="32C7CDE2" w:rsidR="00060C76" w:rsidRDefault="006156C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VEX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리눅스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기반의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동적분석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프레임워크인</w:t>
      </w:r>
      <w:r w:rsidR="00060C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val</w:t>
      </w:r>
      <w:r w:rsidR="00060C76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grind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412B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IR(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중간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언어</w:t>
      </w:r>
      <w:r w:rsidR="005C1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이다</w:t>
      </w:r>
      <w:r w:rsidR="005C1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AC4E3A2" w14:textId="66504E2E" w:rsidR="003C06FB" w:rsidRDefault="006156C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같은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바이너리의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BB1411">
        <w:rPr>
          <w:rFonts w:eastAsia="돋움" w:hint="eastAsia"/>
          <w:b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배경정보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D240D" w:rsidRPr="00BB1411">
        <w:rPr>
          <w:rFonts w:eastAsia="돋움" w:hint="eastAsia"/>
          <w:b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 w:rsidR="00FD240D" w:rsidRPr="00BB1411">
        <w:rPr>
          <w:rFonts w:eastAsia="돋움" w:hint="eastAsia"/>
          <w:b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D240D" w:rsidRPr="00BB1411">
        <w:rPr>
          <w:rFonts w:eastAsia="돋움" w:hint="eastAsia"/>
          <w:b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대상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FD240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읽어</w:t>
      </w:r>
      <w:r w:rsidR="008F3F0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06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들인</w:t>
      </w:r>
      <w:r w:rsidR="003C06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06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이후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레지스터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나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메모리에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저장되는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상태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분기</w:t>
      </w:r>
      <w:r w:rsidR="00F05C54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 w:rsidRPr="002354E5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</w:t>
      </w:r>
      <w:r w:rsidRPr="006156CB">
        <w:rPr>
          <w:rFonts w:eastAsia="돋움" w:hint="eastAsia"/>
          <w:b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962CC" w:rsidRPr="00F962CC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리턴</w:t>
      </w:r>
      <w:r w:rsidR="006524E8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962CC" w:rsidRPr="00F962CC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여부</w:t>
      </w:r>
      <w:r w:rsidR="00F962C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F21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등으로</w:t>
      </w:r>
      <w:r w:rsidR="00CF21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F21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상세하게</w:t>
      </w:r>
      <w:r w:rsidR="00CF21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A61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정보를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분류하여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정해진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1C5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규칙의</w:t>
      </w:r>
      <w:r w:rsidR="00201C5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1C5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구문으로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01C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표기하는</w:t>
      </w:r>
      <w:r w:rsidR="00E01C1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형태로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띄고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E22CD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E22CD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1E9B237A" w14:textId="1CCB1FF4" w:rsidR="003C06FB" w:rsidRDefault="008A40C4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561AE192" wp14:editId="75140B21">
                <wp:simplePos x="0" y="0"/>
                <wp:positionH relativeFrom="column">
                  <wp:posOffset>850966</wp:posOffset>
                </wp:positionH>
                <wp:positionV relativeFrom="paragraph">
                  <wp:posOffset>461010</wp:posOffset>
                </wp:positionV>
                <wp:extent cx="4161790" cy="307340"/>
                <wp:effectExtent l="0" t="0" r="10160" b="1651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307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C13DDA" w14:textId="52B3F6D7" w:rsidR="008A3AA5" w:rsidRPr="000443EC" w:rsidRDefault="001F2FCF" w:rsidP="008A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hyperlink r:id="rId12" w:history="1">
                              <w:r w:rsidR="008A3AA5" w:rsidRPr="000443EC">
                                <w:rPr>
                                  <w:rStyle w:val="af5"/>
                                  <w:rFonts w:eastAsia="돋움"/>
                                  <w:color w:val="auto"/>
                                  <w:sz w:val="24"/>
                                  <w:szCs w:val="24"/>
                                  <w:u w:val="none"/>
                                  <w:lang w:eastAsia="ko-KR"/>
                                  <w14:textOutline w14:w="9525" w14:cap="rnd" w14:cmpd="sng" w14:algn="ctr">
                                    <w14:solidFill>
                                      <w14:schemeClr w14:val="tx1">
                                        <w14:alpha w14:val="8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https://github.com/angr/pyvex/blob/master/README.md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E192" id="Text Box 17" o:spid="_x0000_s1031" type="#_x0000_t202" style="position:absolute;margin-left:67pt;margin-top:36.3pt;width:327.7pt;height:24.2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" strokeweight=".5pt">
                <v:textbox>
                  <w:txbxContent>
                    <w:p w14:paraId="45C13DDA" w14:textId="52B3F6D7" w:rsidR="008A3AA5" w:rsidRPr="000443EC" w:rsidRDefault="008A3AA5" w:rsidP="008A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hyperlink r:id="rId13" w:history="1">
                        <w:r w:rsidRPr="000443EC">
                          <w:rPr>
                            <w:rStyle w:val="af5"/>
                            <w:rFonts w:eastAsia="돋움"/>
                            <w:color w:val="auto"/>
                            <w:sz w:val="24"/>
                            <w:szCs w:val="24"/>
                            <w:u w:val="none"/>
                            <w:lang w:eastAsia="ko-KR"/>
                            <w14:textOutline w14:w="9525" w14:cap="rnd" w14:cmpd="sng" w14:algn="ctr">
                              <w14:solidFill>
                                <w14:schemeClr w14:val="tx1">
                                  <w14:alpha w14:val="8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https://github.com/angr/pyvex/blob/master/README.md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6156C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블록을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생성하는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역할을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하는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Pyvex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설명을</w:t>
      </w:r>
      <w:r w:rsidR="00E41CD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들어가기</w:t>
      </w:r>
      <w:r w:rsidR="001A61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전에</w:t>
      </w:r>
      <w:r w:rsidR="001D264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D668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아래의</w:t>
      </w:r>
      <w:r w:rsidR="000F4F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링크를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41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참조하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</w:t>
      </w:r>
      <w:r w:rsidR="00E41CD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각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명령어나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변수에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대하여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이해를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하고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넘어가는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것을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추천한다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D57CADB" w14:textId="05049B6C" w:rsidR="008A40C4" w:rsidRDefault="008A40C4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3B4138B" w14:textId="291297A7" w:rsidR="006C220A" w:rsidRDefault="006C220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0DED709" w14:textId="30A5FF0B" w:rsidR="00342D1B" w:rsidRDefault="008A40C4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IR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누구</w:t>
      </w:r>
      <w:r w:rsidR="0038350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인가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?</w:t>
      </w:r>
    </w:p>
    <w:p w14:paraId="64C04300" w14:textId="02E2DBA3" w:rsidR="00F15CF2" w:rsidRDefault="00342D1B" w:rsidP="00F15CF2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3FC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IR(Intermediate Representation)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컴파일러나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가상머신에서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5F0323">
        <w:rPr>
          <w:rFonts w:eastAsia="돋움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소스코드로</w:t>
      </w:r>
      <w:r w:rsidR="00F15CF2" w:rsidRPr="005F0323">
        <w:rPr>
          <w:rFonts w:eastAsia="돋움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5F0323">
        <w:rPr>
          <w:rFonts w:eastAsia="돋움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재현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하기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위해서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내부적으로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자료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구조이다</w:t>
      </w:r>
      <w:r w:rsid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F15CF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소스코드로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변환하였을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정보의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손실이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없도록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정확해야</w:t>
      </w:r>
      <w:r w:rsidR="00DB04B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하며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언어나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아키텍쳐에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구애되지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않고</w:t>
      </w:r>
      <w:r w:rsid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최적화나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변환에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유용하다는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특징을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가지고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있어야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="00F15CF2"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</w:p>
    <w:p w14:paraId="5F477D86" w14:textId="0C741F9F" w:rsidR="002A5F6F" w:rsidRDefault="00F15CF2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이러한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특징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덕분에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IR</w:t>
      </w:r>
      <w:r w:rsidR="003D3E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57D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toolchain(</w:t>
      </w:r>
      <w:r w:rsidR="00A57D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대표적으로</w:t>
      </w:r>
      <w:r w:rsidR="00A57D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llvm)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등을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통하여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매우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다양한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아키텍쳐의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코드로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변환할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강력한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이점을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가지고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있고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최적화</w:t>
      </w:r>
      <w:r w:rsidR="0082620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뿐만이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아닌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40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강력한</w:t>
      </w:r>
      <w:r w:rsidR="00E640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40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</w:t>
      </w:r>
      <w:r w:rsidR="00E640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40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난독화</w:t>
      </w:r>
      <w:r w:rsidR="002844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</w:t>
      </w:r>
      <w:r w:rsidR="002844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844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적용할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등의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부가적인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이점도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가지고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Pr="00F15CF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5F63B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62230729" w14:textId="07826BD2" w:rsidR="002A5F6F" w:rsidRDefault="002A5F6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16F151B" w14:textId="7C8C04BE" w:rsidR="00410743" w:rsidRPr="00CA2012" w:rsidRDefault="00410743" w:rsidP="00060C76">
      <w:pPr>
        <w:rPr>
          <w:rFonts w:eastAsia="돋움"/>
          <w:color w:val="262626" w:themeColor="text1" w:themeTint="D9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CA2012">
        <w:rPr>
          <w:rFonts w:eastAsia="돋움"/>
          <w:color w:val="262626" w:themeColor="text1" w:themeTint="D9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2. </w:t>
      </w:r>
      <w:r w:rsidRPr="00CA2012">
        <w:rPr>
          <w:rFonts w:eastAsia="돋움" w:hint="eastAsia"/>
          <w:b/>
          <w:color w:val="262626" w:themeColor="text1" w:themeTint="D9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Pr="00CA2012">
        <w:rPr>
          <w:rFonts w:eastAsia="돋움"/>
          <w:b/>
          <w:color w:val="262626" w:themeColor="text1" w:themeTint="D9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ngr </w:t>
      </w:r>
      <w:r w:rsidRPr="00CA2012">
        <w:rPr>
          <w:rFonts w:eastAsia="돋움" w:hint="eastAsia"/>
          <w:b/>
          <w:color w:val="262626" w:themeColor="text1" w:themeTint="D9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구성원들</w:t>
      </w:r>
    </w:p>
    <w:p w14:paraId="3BC0828E" w14:textId="0417350E" w:rsidR="007810FB" w:rsidRDefault="007810F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 Pyvex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213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배경정보들</w:t>
      </w:r>
    </w:p>
    <w:p w14:paraId="2B64658A" w14:textId="66D5E0FD" w:rsidR="005C1427" w:rsidRDefault="007810FB" w:rsidP="00E41CD8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실제로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제외한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나머지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대해서는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직접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80E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만져</w:t>
      </w:r>
      <w:r w:rsidR="00980E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80E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볼</w:t>
      </w:r>
      <w:r w:rsidR="00980E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80E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일이</w:t>
      </w:r>
      <w:r w:rsidR="00E41CD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많이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없다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그래서</w:t>
      </w:r>
      <w:r w:rsidR="00E41CD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257F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Pyvex, </w:t>
      </w:r>
      <w:r w:rsidR="005257F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CLE</w:t>
      </w:r>
      <w:r w:rsidR="005257F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 A</w:t>
      </w:r>
      <w:r w:rsidR="00B35A5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rchinfo</w:t>
      </w:r>
      <w:r w:rsidR="0037445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</w:t>
      </w:r>
      <w:r w:rsidR="00B35A5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="00B35A5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예시보다는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내부구조에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대하여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설명하려고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="00F05C5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309B027B" w14:textId="77777777" w:rsidR="008B1237" w:rsidRDefault="008B1237" w:rsidP="00E41CD8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FDEE269" w14:textId="77777777" w:rsidR="00EC4511" w:rsidRDefault="00EC4511" w:rsidP="008B1237">
      <w:pPr>
        <w:ind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A-1. Pyvex</w:t>
      </w:r>
    </w:p>
    <w:p w14:paraId="339FC496" w14:textId="16746367" w:rsidR="007810FB" w:rsidRDefault="00EC4511" w:rsidP="00A4058D">
      <w:pPr>
        <w:ind w:left="200" w:hangingChars="100" w:hanging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 </w:t>
      </w:r>
      <w:r w:rsidR="008B123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먼저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 Pyvex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앞에서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VEX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python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으로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바인딩한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라이브러리이다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내부적으로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Lib</w:t>
      </w:r>
      <w:r w:rsidR="00747276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VEX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라이브러리를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호출하여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어셈블리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코드들을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 w:rsidRPr="005F0323">
        <w:rPr>
          <w:rFonts w:eastAsia="돋움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</w:t>
      </w:r>
      <w:r w:rsidR="007810FB" w:rsidRPr="005F0323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블록으로</w:t>
      </w:r>
      <w:r w:rsidR="007810FB" w:rsidRPr="005F0323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 w:rsidRPr="005F0323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변환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하는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역할을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맡고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7810F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7810F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22DBFBD3" w14:textId="3C148787" w:rsidR="00D860A8" w:rsidRDefault="00D860A8" w:rsidP="005B47CB">
      <w:pPr>
        <w:spacing w:after="0"/>
        <w:ind w:leftChars="100" w:left="22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여겨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볼만한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인터페이스는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opcode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start-address,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정보를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받아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VEX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블록으로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4058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출력해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주는</w:t>
      </w:r>
      <w:r w:rsidR="005454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정도여서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245D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2620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</w:t>
      </w:r>
      <w:r w:rsidR="0082620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 w:rsidR="00F643E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출력결과인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2620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141B6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3</w:t>
      </w:r>
      <w:r w:rsidR="0082620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첨부하였다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7245D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3C42EDC5" w14:textId="61C520A7" w:rsidR="006C220A" w:rsidRDefault="006C220A" w:rsidP="00D860A8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714531B" w14:textId="77777777" w:rsidR="006C220A" w:rsidRDefault="006C220A" w:rsidP="00D860A8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263AC27" w14:textId="77777777" w:rsidR="006C220A" w:rsidRDefault="006C220A" w:rsidP="00D860A8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F722042" w14:textId="77777777" w:rsidR="006C220A" w:rsidRDefault="006C220A" w:rsidP="00D860A8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2529C98" w14:textId="4859083B" w:rsidR="003C75B5" w:rsidRDefault="003C75B5" w:rsidP="003C75B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A9D94A1" w14:textId="6855DB02" w:rsidR="005F63BF" w:rsidRDefault="005F63BF" w:rsidP="003C75B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0BFC23B" w14:textId="31AF3B4C" w:rsidR="005F63BF" w:rsidRDefault="005F63BF" w:rsidP="003C75B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A829E37" w14:textId="17D96853" w:rsidR="005F63BF" w:rsidRDefault="005F63BF" w:rsidP="003C75B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0A28D5D" w14:textId="46E13951" w:rsidR="005F63BF" w:rsidRDefault="005F63BF" w:rsidP="003C75B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767F167" w14:textId="76C107E6" w:rsidR="006C220A" w:rsidRDefault="00A87BB8" w:rsidP="00D860A8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B8055C">
        <w:rPr>
          <w:noProof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drawing>
          <wp:anchor distT="0" distB="0" distL="114300" distR="114300" simplePos="0" relativeHeight="251658258" behindDoc="0" locked="0" layoutInCell="1" allowOverlap="1" wp14:anchorId="53C5E337" wp14:editId="1719A956">
            <wp:simplePos x="0" y="0"/>
            <wp:positionH relativeFrom="column">
              <wp:posOffset>115472</wp:posOffset>
            </wp:positionH>
            <wp:positionV relativeFrom="paragraph">
              <wp:posOffset>302260</wp:posOffset>
            </wp:positionV>
            <wp:extent cx="5852795" cy="3370580"/>
            <wp:effectExtent l="0" t="0" r="0" b="1270"/>
            <wp:wrapTopAndBottom/>
            <wp:docPr id="4" name="그림 4" descr="C:\Users\platf0rm3\Desktop\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atf0rm3\Desktop\asd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0B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43209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43209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3209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</w:t>
      </w:r>
      <w:r w:rsidR="00810BA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4F737DAF" w14:textId="35644552" w:rsidR="006978BC" w:rsidRDefault="006978BC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30C50D5" w14:textId="0F27BA8C" w:rsidR="00302D86" w:rsidRDefault="003C75B5" w:rsidP="005F63BF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anchor distT="0" distB="0" distL="114300" distR="114300" simplePos="0" relativeHeight="251658255" behindDoc="0" locked="0" layoutInCell="1" allowOverlap="1" wp14:anchorId="05863A09" wp14:editId="7B488D20">
            <wp:simplePos x="0" y="0"/>
            <wp:positionH relativeFrom="margin">
              <wp:posOffset>108585</wp:posOffset>
            </wp:positionH>
            <wp:positionV relativeFrom="paragraph">
              <wp:posOffset>251460</wp:posOffset>
            </wp:positionV>
            <wp:extent cx="5853430" cy="4846320"/>
            <wp:effectExtent l="0" t="0" r="0" b="0"/>
            <wp:wrapTopAndBottom/>
            <wp:docPr id="21" name="그림 21" descr="C:\Users\Hazelnut\AppData\Local\Microsoft\Windows\INetCacheContent.Word\return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zelnut\AppData\Local\Microsoft\Windows\INetCacheContent.Word\return_val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r="8207"/>
                    <a:stretch/>
                  </pic:blipFill>
                  <pic:spPr bwMode="auto">
                    <a:xfrm>
                      <a:off x="0" y="0"/>
                      <a:ext cx="585343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B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4141B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3</w:t>
      </w:r>
      <w:r w:rsidR="00810BA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7E531E38" w14:textId="77777777" w:rsidR="00895207" w:rsidRDefault="00895207" w:rsidP="008B1237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95885DB" w14:textId="06165185" w:rsidR="00774B4D" w:rsidRDefault="00302D86" w:rsidP="00774B4D">
      <w:pPr>
        <w:ind w:firstLineChars="100" w:firstLine="22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825E90">
        <w:rPr>
          <w:cap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658250" behindDoc="1" locked="0" layoutInCell="1" allowOverlap="1" wp14:anchorId="362135BE" wp14:editId="662F8BE5">
                <wp:simplePos x="0" y="0"/>
                <wp:positionH relativeFrom="column">
                  <wp:posOffset>-635</wp:posOffset>
                </wp:positionH>
                <wp:positionV relativeFrom="paragraph">
                  <wp:posOffset>226060</wp:posOffset>
                </wp:positionV>
                <wp:extent cx="5977890" cy="876300"/>
                <wp:effectExtent l="0" t="0" r="22860" b="19050"/>
                <wp:wrapTight wrapText="bothSides">
                  <wp:wrapPolygon edited="0">
                    <wp:start x="0" y="0"/>
                    <wp:lineTo x="0" y="21600"/>
                    <wp:lineTo x="21614" y="21600"/>
                    <wp:lineTo x="21614" y="0"/>
                    <wp:lineTo x="0" y="0"/>
                  </wp:wrapPolygon>
                </wp:wrapTight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89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4F7FA" w14:textId="570B1AB8" w:rsidR="008A3AA5" w:rsidRPr="00302D86" w:rsidRDefault="008A3AA5" w:rsidP="00302D8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돋움"/>
                                <w:lang w:eastAsia="ko-KR"/>
                              </w:rPr>
                            </w:pP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IRSB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의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파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라미터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: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어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셈블리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명령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어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(String),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시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작주소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아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키텍쳐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(archinfo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라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이브러리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600CF370" w14:textId="7822BB40" w:rsidR="008A3AA5" w:rsidRPr="00302D86" w:rsidRDefault="008A3AA5" w:rsidP="00302D8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돋움"/>
                                <w:lang w:eastAsia="ko-KR"/>
                              </w:rPr>
                            </w:pP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IRSB.pp() :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생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성된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IRSB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를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출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력하여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보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여줌</w:t>
                            </w:r>
                          </w:p>
                          <w:p w14:paraId="677685B3" w14:textId="2E2195DF" w:rsidR="008A3AA5" w:rsidRPr="00302D86" w:rsidRDefault="008A3AA5" w:rsidP="00302D8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돋움"/>
                                <w:lang w:eastAsia="ko-KR"/>
                              </w:rPr>
                            </w:pP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IRSB.jumpkind :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해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당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블록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이후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유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추되는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분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기점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해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당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예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제에서는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\xc3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이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였으므로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‘ljk_Ret’)</w:t>
                            </w:r>
                          </w:p>
                          <w:p w14:paraId="38DEA289" w14:textId="2B9FE8C8" w:rsidR="008A3AA5" w:rsidRPr="00302D86" w:rsidRDefault="008A3AA5" w:rsidP="00302D8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rPr>
                                <w:rFonts w:eastAsia="돋움"/>
                                <w:lang w:eastAsia="ko-KR"/>
                              </w:rPr>
                            </w:pP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IRSB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에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서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정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보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저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장을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위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하여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사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용된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임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시변수의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종</w:t>
                            </w:r>
                            <w:r>
                              <w:rPr>
                                <w:rFonts w:eastAsia="돋움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류들</w:t>
                            </w:r>
                            <w:r>
                              <w:rPr>
                                <w:rFonts w:eastAsia="돋움" w:hint="eastAsia"/>
                                <w:color w:val="262626" w:themeColor="text1" w:themeTint="D9"/>
                                <w:sz w:val="20"/>
                                <w:szCs w:val="20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: IRSB.tyenv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135BE" id="_x0000_s1032" type="#_x0000_t202" style="position:absolute;left:0;text-align:left;margin-left:-.05pt;margin-top:17.8pt;width:470.7pt;height:69pt;z-index:-2516582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">
                <v:textbox>
                  <w:txbxContent>
                    <w:p w14:paraId="7024F7FA" w14:textId="570B1AB8" w:rsidR="008A3AA5" w:rsidRPr="00302D86" w:rsidRDefault="008A3AA5" w:rsidP="00302D86">
                      <w:pPr>
                        <w:pStyle w:val="a9"/>
                        <w:numPr>
                          <w:ilvl w:val="0"/>
                          <w:numId w:val="4"/>
                        </w:numPr>
                        <w:rPr>
                          <w:rFonts w:eastAsia="돋움"/>
                          <w:lang w:eastAsia="ko-KR"/>
                        </w:rPr>
                      </w:pP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IRSB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의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파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라미터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: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어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셈블리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명령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어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(String),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시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작주소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아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키텍쳐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(archinfo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라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이브러리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600CF370" w14:textId="7822BB40" w:rsidR="008A3AA5" w:rsidRPr="00302D86" w:rsidRDefault="008A3AA5" w:rsidP="00302D86">
                      <w:pPr>
                        <w:pStyle w:val="a9"/>
                        <w:numPr>
                          <w:ilvl w:val="0"/>
                          <w:numId w:val="4"/>
                        </w:numPr>
                        <w:rPr>
                          <w:rFonts w:eastAsia="돋움"/>
                          <w:lang w:eastAsia="ko-KR"/>
                        </w:rPr>
                      </w:pP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IRSB.pp() :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생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성된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IRSB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를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출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력하여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보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여줌</w:t>
                      </w:r>
                    </w:p>
                    <w:p w14:paraId="677685B3" w14:textId="2E2195DF" w:rsidR="008A3AA5" w:rsidRPr="00302D86" w:rsidRDefault="008A3AA5" w:rsidP="00302D86">
                      <w:pPr>
                        <w:pStyle w:val="a9"/>
                        <w:numPr>
                          <w:ilvl w:val="0"/>
                          <w:numId w:val="4"/>
                        </w:numPr>
                        <w:rPr>
                          <w:rFonts w:eastAsia="돋움"/>
                          <w:lang w:eastAsia="ko-KR"/>
                        </w:rPr>
                      </w:pP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IRSB.jumpkind :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해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당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블록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이후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유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추되는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분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기점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(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해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당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예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제에서는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\xc3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이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였으므로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‘ljk_Ret’)</w:t>
                      </w:r>
                    </w:p>
                    <w:p w14:paraId="38DEA289" w14:textId="2B9FE8C8" w:rsidR="008A3AA5" w:rsidRPr="00302D86" w:rsidRDefault="008A3AA5" w:rsidP="00302D86">
                      <w:pPr>
                        <w:pStyle w:val="a9"/>
                        <w:numPr>
                          <w:ilvl w:val="0"/>
                          <w:numId w:val="4"/>
                        </w:numPr>
                        <w:rPr>
                          <w:rFonts w:eastAsia="돋움"/>
                          <w:lang w:eastAsia="ko-KR"/>
                        </w:rPr>
                      </w:pP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IRSB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에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서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정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보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저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장을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위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하여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사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용된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임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시변수의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종</w:t>
                      </w:r>
                      <w:r>
                        <w:rPr>
                          <w:rFonts w:eastAsia="돋움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류들</w:t>
                      </w:r>
                      <w:r>
                        <w:rPr>
                          <w:rFonts w:eastAsia="돋움" w:hint="eastAsia"/>
                          <w:color w:val="262626" w:themeColor="text1" w:themeTint="D9"/>
                          <w:sz w:val="20"/>
                          <w:szCs w:val="20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: IRSB.tyenv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12B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하자면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31F3F89" w14:textId="77777777" w:rsidR="00774B4D" w:rsidRDefault="00774B4D" w:rsidP="004D05F8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9D6BFFE" w14:textId="40D557A4" w:rsidR="00774B4D" w:rsidRDefault="00774B4D" w:rsidP="004D05F8">
      <w:pPr>
        <w:ind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A-2. archinfo</w:t>
      </w:r>
    </w:p>
    <w:p w14:paraId="1106F7E7" w14:textId="55471326" w:rsidR="0076554F" w:rsidRDefault="003C0741" w:rsidP="004D05F8">
      <w:pPr>
        <w:ind w:leftChars="100" w:left="220"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생성하기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전에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archinfo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들어가는데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이름에서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125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유추할</w:t>
      </w:r>
      <w:r w:rsidR="00D125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125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D125D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5A2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있듯이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분석하려는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opcode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들의</w:t>
      </w:r>
      <w:r w:rsidR="006978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 w:rsidRPr="005F0323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</w:t>
      </w:r>
      <w:r w:rsidR="006978BC" w:rsidRPr="005F0323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978BC" w:rsidRPr="005F0323">
        <w:rPr>
          <w:rFonts w:eastAsia="돋움" w:hint="eastAsia"/>
          <w:b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들을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내포하고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5A2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EB5A2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5A2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라이브러리이다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237B7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14898B6F" w14:textId="7FC4E72F" w:rsidR="00BD6CB9" w:rsidRDefault="0076554F" w:rsidP="004D05F8">
      <w:pPr>
        <w:ind w:leftChars="100" w:left="220"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아래의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65E5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4</w:t>
      </w:r>
      <w:r w:rsidR="00965E5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내부에서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레지스터</w:t>
      </w:r>
      <w:r w:rsidR="003E572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데이터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타입의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종류</w:t>
      </w:r>
      <w:r w:rsidR="003D5B7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크기</w:t>
      </w:r>
      <w:r w:rsidR="003D5B7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C7A2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등이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3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정의되어</w:t>
      </w:r>
      <w:r w:rsidR="001330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30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</w:t>
      </w:r>
      <w:r w:rsidR="008434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8434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F6ED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것과</w:t>
      </w:r>
      <w:r w:rsidR="00BF6ED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F6EDD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 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멀티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F6ED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플랫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폼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기반의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강력한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디스어셈블러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엔진인</w:t>
      </w:r>
      <w:r w:rsidR="003266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2661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Capstone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엔디언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분류나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종류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여부를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가져와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61C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것도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확인할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79257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53724A8A" w14:textId="60B3ACCB" w:rsidR="008532A8" w:rsidRDefault="008532A8" w:rsidP="00755F04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B6281C0" w14:textId="5E5FEBE7" w:rsidR="00BD6CB9" w:rsidRDefault="00326615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anchor distT="0" distB="0" distL="114300" distR="114300" simplePos="0" relativeHeight="251658254" behindDoc="0" locked="0" layoutInCell="1" allowOverlap="1" wp14:anchorId="505A4A52" wp14:editId="0ECAC53B">
            <wp:simplePos x="0" y="0"/>
            <wp:positionH relativeFrom="column">
              <wp:posOffset>588645</wp:posOffset>
            </wp:positionH>
            <wp:positionV relativeFrom="paragraph">
              <wp:posOffset>327660</wp:posOffset>
            </wp:positionV>
            <wp:extent cx="4739640" cy="4069080"/>
            <wp:effectExtent l="19050" t="19050" r="22860" b="26670"/>
            <wp:wrapTopAndBottom/>
            <wp:docPr id="15" name="그림 15" descr="C:\Users\Hazelnut\AppData\Local\Microsoft\Windows\INetCacheContent.Word\archinf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zelnut\AppData\Local\Microsoft\Windows\INetCacheContent.Word\archinfo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E038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4</w:t>
      </w:r>
      <w:r w:rsidR="005E038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3673E0D4" w14:textId="6BC3092C" w:rsidR="00326615" w:rsidRDefault="00326615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13B8888" w14:textId="78954C03" w:rsidR="00BD6CB9" w:rsidRDefault="00BD6CB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AF8EBD1" w14:textId="156FB69F" w:rsidR="00BD6CB9" w:rsidRDefault="00BD6CB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FE151C3" w14:textId="1AE0F087" w:rsidR="00BD6CB9" w:rsidRDefault="00BD6CB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C1B0CC1" w14:textId="77777777" w:rsidR="008F3829" w:rsidRDefault="008F382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0627E9D" w14:textId="2A8F3E93" w:rsidR="008F3829" w:rsidRDefault="008F382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C4B176F" w14:textId="133E4F7F" w:rsidR="00C10DA5" w:rsidRDefault="00C10DA5" w:rsidP="008F3829">
      <w:pPr>
        <w:ind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3.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cle</w:t>
      </w:r>
    </w:p>
    <w:p w14:paraId="61D960BA" w14:textId="559B9C3F" w:rsidR="003C488E" w:rsidRDefault="005C0C5E" w:rsidP="005F0323">
      <w:pPr>
        <w:spacing w:before="24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cle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angr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binary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종속되는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라이브러리를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로딩해주는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C33E96">
        <w:rPr>
          <w:rFonts w:eastAsia="돋움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loader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역할을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C0C5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수행한다</w:t>
      </w:r>
      <w:r w:rsidRPr="005C0C5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14FCF493" w14:textId="5541BD90" w:rsidR="009A33E2" w:rsidRDefault="003C488E" w:rsidP="005F0323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le.Loader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직접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032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inary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load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경우에는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기존에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정의된</w:t>
      </w:r>
      <w:r w:rsidR="009A51C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51C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라이브러리와</w:t>
      </w:r>
      <w:r w:rsidR="009A51C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51C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entry_poin</w:t>
      </w:r>
      <w:r w:rsidR="000B10F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t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03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6F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되는데</w:t>
      </w:r>
      <w:r w:rsidR="00E955A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E26F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26F48" w:rsidRPr="00C33E96">
        <w:rPr>
          <w:rFonts w:eastAsia="돋움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load_option</w:t>
      </w:r>
      <w:r w:rsidR="00DD238E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238E" w:rsidRP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설정하고자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하면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angr.Project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dictionary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형태로</w:t>
      </w:r>
      <w:r w:rsidR="00DD238E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옵션을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전달할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5A3">
        <w:rPr>
          <w:rFonts w:eastAsia="돋움" w:hint="eastAsia"/>
          <w:color w:val="000000" w:themeColor="text1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E26F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</w:p>
    <w:p w14:paraId="06C5F518" w14:textId="4E132EE0" w:rsidR="009A33E2" w:rsidRDefault="009A33E2" w:rsidP="005F0323">
      <w:pPr>
        <w:spacing w:before="240"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loader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확인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가능한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5</w:t>
      </w:r>
      <w:r w:rsidR="00DB45A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–</w:t>
      </w:r>
      <w:r w:rsidR="00DB45A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가능한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옵션들은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3577A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5</w:t>
      </w:r>
      <w:r w:rsidR="00DB45A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–</w:t>
      </w:r>
      <w:r w:rsidR="00DB45A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577A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</w:t>
      </w:r>
      <w:r w:rsidR="00CE59D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 w:rsidR="003577A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주석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  <w:r w:rsidR="003577A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44CD53D" w14:textId="77777777" w:rsidR="00060D6C" w:rsidRDefault="00060D6C" w:rsidP="00A70253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3583B35" w14:textId="5DD66750" w:rsidR="009A33E2" w:rsidRDefault="006C220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anchor distT="0" distB="0" distL="114300" distR="114300" simplePos="0" relativeHeight="251658256" behindDoc="0" locked="0" layoutInCell="1" allowOverlap="1" wp14:anchorId="6EEB9CDA" wp14:editId="75455059">
            <wp:simplePos x="0" y="0"/>
            <wp:positionH relativeFrom="margin">
              <wp:posOffset>-635</wp:posOffset>
            </wp:positionH>
            <wp:positionV relativeFrom="paragraph">
              <wp:posOffset>210820</wp:posOffset>
            </wp:positionV>
            <wp:extent cx="6019800" cy="1893570"/>
            <wp:effectExtent l="0" t="0" r="0" b="0"/>
            <wp:wrapTopAndBottom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e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5"/>
                    <a:stretch/>
                  </pic:blipFill>
                  <pic:spPr bwMode="auto">
                    <a:xfrm>
                      <a:off x="0" y="0"/>
                      <a:ext cx="601980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33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5</w:t>
      </w:r>
      <w:r w:rsidR="009A33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 w:rsidR="009A33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1]</w:t>
      </w:r>
      <w:r w:rsidRPr="006C220A"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t xml:space="preserve"> </w:t>
      </w:r>
    </w:p>
    <w:p w14:paraId="2EFBB048" w14:textId="7E1A5146" w:rsidR="00214483" w:rsidRDefault="00214483" w:rsidP="00A70253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6B74E10" w14:textId="27657A87" w:rsidR="009A33E2" w:rsidRDefault="006C220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anchor distT="0" distB="0" distL="114300" distR="114300" simplePos="0" relativeHeight="251658257" behindDoc="0" locked="0" layoutInCell="1" allowOverlap="1" wp14:anchorId="7C9C8E2E" wp14:editId="36F948EB">
            <wp:simplePos x="0" y="0"/>
            <wp:positionH relativeFrom="margin">
              <wp:posOffset>-635</wp:posOffset>
            </wp:positionH>
            <wp:positionV relativeFrom="paragraph">
              <wp:posOffset>219075</wp:posOffset>
            </wp:positionV>
            <wp:extent cx="6040120" cy="3611245"/>
            <wp:effectExtent l="0" t="0" r="0" b="8255"/>
            <wp:wrapTopAndBottom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e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4"/>
                    <a:stretch/>
                  </pic:blipFill>
                  <pic:spPr bwMode="auto">
                    <a:xfrm>
                      <a:off x="0" y="0"/>
                      <a:ext cx="6040120" cy="36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60096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5</w:t>
      </w:r>
      <w:r w:rsidR="0060096D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33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–</w:t>
      </w:r>
      <w:r w:rsidR="0060096D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A33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2]</w:t>
      </w:r>
    </w:p>
    <w:p w14:paraId="54AD1506" w14:textId="77777777" w:rsidR="007E39CD" w:rsidRDefault="007E39CD" w:rsidP="00A70253">
      <w:pPr>
        <w:spacing w:before="240"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EF1ED5A" w14:textId="3300F4AD" w:rsidR="00214483" w:rsidRDefault="00060D6C" w:rsidP="00D3022E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main_opts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4665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66526" w:rsidRPr="00005663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backend</w:t>
      </w:r>
      <w:r w:rsidR="00E644C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44C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옵션에서</w:t>
      </w:r>
      <w:r w:rsidR="00E644C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C22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추가설명을</w:t>
      </w:r>
      <w:r w:rsidR="006C22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C220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하자면</w:t>
      </w:r>
      <w:r w:rsidR="00E644C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load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되는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대상이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아키텍쳐가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정해져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있지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않은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 w:rsidRPr="00005663">
        <w:rPr>
          <w:rFonts w:eastAsia="돋움" w:hint="eastAsia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IDABin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이나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 w:rsidRPr="00005663">
        <w:rPr>
          <w:rFonts w:eastAsia="돋움" w:hint="eastAsia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Blob</w:t>
      </w:r>
      <w:r w:rsidR="008C199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일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경우</w:t>
      </w:r>
      <w:r w:rsidR="003C47C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005663" w:rsidRPr="000E1C17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custom_arch</w:t>
      </w:r>
      <w:r w:rsidR="000056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056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으로</w:t>
      </w:r>
      <w:r w:rsidR="000056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타겟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archinfo 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오브젝트를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추가하여야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="000E1C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4D2A4D53" w14:textId="1EF26EC5" w:rsidR="006D2DA4" w:rsidRDefault="006D2DA4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33E0FD7" w14:textId="4B3910C7" w:rsidR="006D2DA4" w:rsidRDefault="006D2DA4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7457157" w14:textId="77777777" w:rsidR="005F0323" w:rsidRDefault="005F0323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8B41CF6" w14:textId="114F3216" w:rsidR="00EE4512" w:rsidRPr="00EE4512" w:rsidRDefault="00EE4512" w:rsidP="00EE4512">
      <w:pPr>
        <w:rPr>
          <w:rFonts w:ascii="맑은 고딕" w:eastAsia="맑은 고딕" w:hAnsi="맑은 고딕"/>
          <w:sz w:val="20"/>
          <w:lang w:eastAsia="ko-KR"/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Simuvex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</w:p>
    <w:p w14:paraId="0190246B" w14:textId="6633743A" w:rsidR="00EE4512" w:rsidRDefault="00EE4512" w:rsidP="001634EB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분석을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보면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정적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36F7C"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 w:rsidR="00625BB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만이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54CF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아닌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동적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분석을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통하여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코드의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동작을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분석해야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EE45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필요가</w:t>
      </w:r>
      <w:r w:rsidRPr="00EE45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550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생긴다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이러한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 w:rsidR="001A61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1A611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안에서</w:t>
      </w:r>
      <w:r w:rsidRPr="00954CF9">
        <w:rPr>
          <w:rFonts w:eastAsia="돋움"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symbolic VEX emulator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SimuVEX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통하여</w:t>
      </w:r>
      <w:r w:rsidR="004E550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블록의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시뮬레이</w:t>
      </w:r>
      <w:r w:rsidR="004E550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상태정보를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저장할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있도록</w:t>
      </w:r>
      <w:r w:rsidR="00A9076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51F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되어있다</w:t>
      </w:r>
      <w:r w:rsidR="00DD51F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6B04A99" w14:textId="148A9CCE" w:rsidR="00BD6CB9" w:rsidRDefault="00C67E5E" w:rsidP="00122FE1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내부에서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값의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조작은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factory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모듈에서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프론트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엔드로써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다루어</w:t>
      </w:r>
      <w:r w:rsidR="003A304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지므로</w:t>
      </w:r>
      <w:r w:rsidR="001E282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F3F06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304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되는</w:t>
      </w:r>
      <w:r w:rsidR="003A304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304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SimState</w:t>
      </w:r>
      <w:r w:rsidR="003A304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SimProcedure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개념에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대하여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조금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설명이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필요할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같아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F3F0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적어</w:t>
      </w:r>
      <w:r w:rsidR="008F3F0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F3F0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려고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="00122FE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51B6D0C3" w14:textId="792CBA67" w:rsidR="00A26B99" w:rsidRDefault="00A26B99" w:rsidP="00A26B99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3F7FCC0" w14:textId="3C22F001" w:rsidR="00A26B99" w:rsidRDefault="00FA3404" w:rsidP="00A26B99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noProof/>
          <w:color w:val="262626" w:themeColor="text1" w:themeTint="D9"/>
          <w:sz w:val="20"/>
          <w:szCs w:val="20"/>
          <w:lang w:eastAsia="ko-KR"/>
        </w:rPr>
        <w:drawing>
          <wp:anchor distT="0" distB="0" distL="114300" distR="114300" simplePos="0" relativeHeight="251665428" behindDoc="0" locked="0" layoutInCell="1" allowOverlap="1" wp14:anchorId="4455321D" wp14:editId="409112F4">
            <wp:simplePos x="0" y="0"/>
            <wp:positionH relativeFrom="column">
              <wp:posOffset>-88900</wp:posOffset>
            </wp:positionH>
            <wp:positionV relativeFrom="paragraph">
              <wp:posOffset>324485</wp:posOffset>
            </wp:positionV>
            <wp:extent cx="6210300" cy="4131945"/>
            <wp:effectExtent l="0" t="0" r="0" b="190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09-06_10-48-0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"/>
                    <a:stretch/>
                  </pic:blipFill>
                  <pic:spPr bwMode="auto">
                    <a:xfrm>
                      <a:off x="0" y="0"/>
                      <a:ext cx="6210300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26B9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A26B9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A26B9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26B9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6]</w:t>
      </w:r>
    </w:p>
    <w:p w14:paraId="2737C455" w14:textId="696E00D6" w:rsidR="00954C8B" w:rsidRDefault="00954C8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92B85D8" w14:textId="3818F12D" w:rsidR="00032934" w:rsidRDefault="00AC2809" w:rsidP="003B077A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6]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simuvex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symbolic execution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지원하기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객체의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모습이다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606532F" w14:textId="2554642E" w:rsidR="00AC2809" w:rsidRDefault="00AC2809" w:rsidP="003B077A">
      <w:pPr>
        <w:ind w:firstLineChars="50" w:firstLine="1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pyvex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보았던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각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35A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끝지점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이어지는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3B077A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successor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불리는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존재한다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그리고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시뮬레이션을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진행하면서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기준점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상태정보를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저장하는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3B077A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SimState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존재하게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9C9F6B6" w14:textId="40DB941A" w:rsidR="00AF01F8" w:rsidRDefault="003B077A" w:rsidP="0054362A">
      <w:pPr>
        <w:spacing w:after="0"/>
        <w:ind w:firstLineChars="150" w:firstLine="3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여기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까지만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보았을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54362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하지만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Sim</w:t>
      </w:r>
      <w:r w:rsidR="0054362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만으로는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시뮬레이션을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없는데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실행되는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진행되므로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안의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시스템콜은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없기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파이선으로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유사하게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A547D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SimProcedure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ED74C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469AF016" w14:textId="77777777" w:rsidR="00AF01F8" w:rsidRDefault="00AF01F8" w:rsidP="003B077A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3BD9C12" w14:textId="2EFA23CA" w:rsidR="003B077A" w:rsidRDefault="00AF01F8" w:rsidP="00571ADD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Simstate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SimProcedure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예시를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보고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싶다면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74C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ED74C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74C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factory</w:t>
      </w:r>
      <w:r w:rsidR="00FE1A7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탭에서</w:t>
      </w:r>
      <w:r w:rsidR="00FE1A7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E1A7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  <w:r w:rsidR="00FE1A7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11C9D4E2" w14:textId="21300AA3" w:rsidR="00954C8B" w:rsidRDefault="00954C8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B14D559" w14:textId="77777777" w:rsidR="00E729F0" w:rsidRDefault="00E729F0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FD0340B" w14:textId="10399652" w:rsidR="00E729F0" w:rsidRDefault="00E729F0" w:rsidP="00E729F0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Simuvex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안에서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동작하는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핵심에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해당된다고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5F0323">
        <w:rPr>
          <w:rFonts w:eastAsia="돋움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solver engine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담당</w:t>
      </w:r>
      <w:r w:rsidR="00415F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동작방식만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크게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몰라도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무리가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없으므로</w:t>
      </w:r>
      <w:r w:rsidR="00415F7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여기</w:t>
      </w:r>
      <w:r w:rsidR="00415F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15F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위해서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알고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넘어가면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좋을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AST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</w:t>
      </w:r>
      <w:r w:rsidR="00C47A1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vector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넘어가려고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1696B08" w14:textId="23293A3A" w:rsidR="00E729F0" w:rsidRPr="00032934" w:rsidRDefault="00E729F0" w:rsidP="00E729F0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방식은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구해야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대상을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AST(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추상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트리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형태로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03293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두고서</w:t>
      </w:r>
      <w:r w:rsidRPr="0003293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트리의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요소안에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피연산자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연산자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대입하여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식으로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solver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형식이다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F7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7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AST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모습이다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643BCE12" w14:textId="34D3D10B" w:rsidR="00E729F0" w:rsidRDefault="00E729F0" w:rsidP="00E729F0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B8055C">
        <w:rPr>
          <w:noProof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drawing>
          <wp:anchor distT="0" distB="0" distL="114300" distR="114300" simplePos="0" relativeHeight="251662356" behindDoc="1" locked="0" layoutInCell="1" allowOverlap="1" wp14:anchorId="0A518B5F" wp14:editId="755C7A00">
            <wp:simplePos x="0" y="0"/>
            <wp:positionH relativeFrom="column">
              <wp:posOffset>1933575</wp:posOffset>
            </wp:positionH>
            <wp:positionV relativeFrom="paragraph">
              <wp:posOffset>393065</wp:posOffset>
            </wp:positionV>
            <wp:extent cx="2004060" cy="2508250"/>
            <wp:effectExtent l="0" t="0" r="0" b="635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atf0rm3\Desktop\asd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F7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7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655D8345" w14:textId="77777777" w:rsidR="00E729F0" w:rsidRDefault="00E729F0" w:rsidP="00E729F0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F81DC23" w14:textId="28538684" w:rsidR="00E729F0" w:rsidRDefault="00E729F0" w:rsidP="00E729F0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AST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들어가는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대상은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</w:t>
      </w:r>
      <w:r w:rsidR="00B2108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vector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두게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끝나면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(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내부적으로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SMT resolver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z3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사용되는데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검색하여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A3A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이해하기를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권장한다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)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여기서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</w:t>
      </w:r>
      <w:r w:rsidR="00F15C4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vector(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비트벡터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비트의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자리에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자료의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F032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여부를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판단하는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방식을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말한다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비트벡터의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사용이유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하나는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AF7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F7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43E6FE09" w14:textId="77777777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FAC7883" w14:textId="5524C0F9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F7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6697F9E0" w14:textId="77777777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tbl>
      <w:tblPr>
        <w:tblStyle w:val="af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0"/>
        <w:gridCol w:w="5089"/>
      </w:tblGrid>
      <w:tr w:rsidR="00E729F0" w14:paraId="6D56B79A" w14:textId="77777777" w:rsidTr="00A87BB8">
        <w:trPr>
          <w:jc w:val="center"/>
        </w:trPr>
        <w:tc>
          <w:tcPr>
            <w:tcW w:w="4540" w:type="dxa"/>
          </w:tcPr>
          <w:p w14:paraId="6F5A00BB" w14:textId="1263603B" w:rsidR="00E729F0" w:rsidRDefault="00E729F0" w:rsidP="00F50F2E">
            <w:pPr>
              <w:jc w:val="center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[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그림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r w:rsidR="00AF7427"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8</w:t>
            </w: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- 1]</w:t>
            </w:r>
          </w:p>
        </w:tc>
        <w:tc>
          <w:tcPr>
            <w:tcW w:w="5094" w:type="dxa"/>
          </w:tcPr>
          <w:p w14:paraId="6ADAF786" w14:textId="73F8E2DB" w:rsidR="00E729F0" w:rsidRDefault="00E729F0" w:rsidP="00F50F2E">
            <w:pPr>
              <w:jc w:val="center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[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그림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r w:rsidR="00AF7427"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8</w:t>
            </w: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– 2]</w:t>
            </w:r>
          </w:p>
        </w:tc>
      </w:tr>
      <w:tr w:rsidR="00E729F0" w14:paraId="7C41A313" w14:textId="77777777" w:rsidTr="00A87BB8">
        <w:trPr>
          <w:jc w:val="center"/>
        </w:trPr>
        <w:tc>
          <w:tcPr>
            <w:tcW w:w="4540" w:type="dxa"/>
          </w:tcPr>
          <w:p w14:paraId="32CE8CC0" w14:textId="77777777" w:rsidR="00E729F0" w:rsidRDefault="00E729F0" w:rsidP="00F50F2E">
            <w:pP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 w:hint="eastAsia"/>
                <w:noProof/>
                <w:color w:val="262626" w:themeColor="text1" w:themeTint="D9"/>
                <w:sz w:val="20"/>
                <w:szCs w:val="20"/>
                <w:lang w:eastAsia="ko-KR"/>
              </w:rPr>
              <w:drawing>
                <wp:inline distT="0" distB="0" distL="0" distR="0" wp14:anchorId="77C13E91" wp14:editId="060D0641">
                  <wp:extent cx="2867891" cy="1506855"/>
                  <wp:effectExtent l="0" t="0" r="889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016-09-04_1-58-34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455" cy="150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38FA7AB1" w14:textId="77777777" w:rsidR="00E729F0" w:rsidRDefault="00E729F0" w:rsidP="00F50F2E">
            <w:pPr>
              <w:jc w:val="both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noProof/>
                <w:color w:val="262626" w:themeColor="text1" w:themeTint="D9"/>
                <w:sz w:val="20"/>
                <w:szCs w:val="20"/>
                <w:lang w:eastAsia="ko-KR"/>
              </w:rPr>
              <w:drawing>
                <wp:inline distT="0" distB="0" distL="0" distR="0" wp14:anchorId="130CFC4C" wp14:editId="6B1BBCE3">
                  <wp:extent cx="3131127" cy="152844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16-09-04_2-00-46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574" cy="152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A1ABE" w14:textId="77777777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D80DB30" w14:textId="0E925428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F74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– 1]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</w:t>
      </w:r>
      <w:r w:rsidR="00377E1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vector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판단을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기록한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것이고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[</w:t>
      </w:r>
      <w:r w:rsidR="00AF7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</w:t>
      </w:r>
      <w:r w:rsidR="00AF7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– 2]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리스트화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시킨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만약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공통된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찾는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연산을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속도는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비트연산을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AF74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– 1]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월등하게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속도가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빠를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이러한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빠른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연산을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요구하는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B5C5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vec</w:t>
      </w:r>
      <w:r w:rsidR="00377E1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tor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구현되어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331F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0331F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3202F0BF" w14:textId="3060DCF0" w:rsidR="00E729F0" w:rsidRDefault="00E729F0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B7A7DC0" w14:textId="77777777" w:rsidR="00126D24" w:rsidRDefault="00126D24" w:rsidP="00E729F0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1236AC1" w14:textId="77777777" w:rsidR="00E729F0" w:rsidRPr="003302BE" w:rsidRDefault="00E729F0" w:rsidP="00E729F0">
      <w:pPr>
        <w:spacing w:after="0"/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문서에서는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claripy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동작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방식의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중요한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요소들만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했는데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요소들은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angr-doc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권장한다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76C36219" w14:textId="193D6E16" w:rsidR="00E729F0" w:rsidRDefault="00377E15" w:rsidP="00E729F0">
      <w:pPr>
        <w:rPr>
          <w:rFonts w:eastAsia="돋움"/>
          <w:lang w:eastAsia="ko-KR"/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668500" behindDoc="0" locked="0" layoutInCell="1" allowOverlap="1" wp14:anchorId="7C83B6C8" wp14:editId="54AAE240">
                <wp:simplePos x="0" y="0"/>
                <wp:positionH relativeFrom="column">
                  <wp:posOffset>865159</wp:posOffset>
                </wp:positionH>
                <wp:positionV relativeFrom="paragraph">
                  <wp:posOffset>198755</wp:posOffset>
                </wp:positionV>
                <wp:extent cx="4161790" cy="307340"/>
                <wp:effectExtent l="0" t="0" r="10160" b="165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307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77A34" w14:textId="24F3EB37" w:rsidR="00CC5485" w:rsidRPr="000443EC" w:rsidRDefault="00CC5485" w:rsidP="00CC548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f5"/>
                                <w:rFonts w:eastAsia="돋움"/>
                                <w:color w:val="auto"/>
                                <w:sz w:val="24"/>
                                <w:szCs w:val="24"/>
                                <w:u w:val="none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https://goo.gl/KUZYY4</w:t>
                            </w:r>
                          </w:p>
                          <w:p w14:paraId="1D88D78B" w14:textId="1B761BCE" w:rsidR="00377E15" w:rsidRPr="000443EC" w:rsidRDefault="00377E15" w:rsidP="00CC548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3B6C8" id="Text Box 5" o:spid="_x0000_s1033" type="#_x0000_t202" style="position:absolute;margin-left:68.1pt;margin-top:15.65pt;width:327.7pt;height:24.2pt;z-index:2516685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" strokeweight=".5pt">
                <v:textbox>
                  <w:txbxContent>
                    <w:p w14:paraId="4EF77A34" w14:textId="24F3EB37" w:rsidR="00CC5485" w:rsidRPr="000443EC" w:rsidRDefault="00CC5485" w:rsidP="00CC548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af5"/>
                          <w:rFonts w:eastAsia="돋움"/>
                          <w:color w:val="auto"/>
                          <w:sz w:val="24"/>
                          <w:szCs w:val="24"/>
                          <w:u w:val="none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https://goo.gl/KUZYY4</w:t>
                      </w:r>
                    </w:p>
                    <w:p w14:paraId="1D88D78B" w14:textId="1B761BCE" w:rsidR="00377E15" w:rsidRPr="000443EC" w:rsidRDefault="00377E15" w:rsidP="00CC548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97602E" w14:textId="0968EC49" w:rsidR="00E729F0" w:rsidRPr="00377E15" w:rsidRDefault="00E729F0" w:rsidP="00E729F0">
      <w:pPr>
        <w:rPr>
          <w:rFonts w:eastAsia="돋움"/>
          <w:b/>
          <w:lang w:eastAsia="ko-KR"/>
        </w:rPr>
      </w:pPr>
    </w:p>
    <w:p w14:paraId="14B8AB4D" w14:textId="5B1AAB3E" w:rsidR="00647B3C" w:rsidRDefault="00647B3C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14581E7" w14:textId="51C450AD" w:rsidR="0021316B" w:rsidRDefault="00954C8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C. </w:t>
      </w:r>
      <w:r w:rsidR="00FE55A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</w:p>
    <w:p w14:paraId="37C77975" w14:textId="2E692551" w:rsidR="008B22B0" w:rsidRDefault="00E808A3" w:rsidP="00867569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메인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다양한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기능들과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가지고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모듈은</w:t>
      </w:r>
      <w:r w:rsidR="0086756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메인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클래스부터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시작하여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자주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기능들을</w:t>
      </w:r>
      <w:r w:rsidR="001B17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예시와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함께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차례대로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설명하고자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 w:rsidR="008B22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35706039" w14:textId="77777777" w:rsidR="00867569" w:rsidRDefault="0086756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E6E61B2" w14:textId="75115AF5" w:rsidR="00867569" w:rsidRDefault="0086756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C-1. angr.Project</w:t>
      </w:r>
    </w:p>
    <w:p w14:paraId="5545320B" w14:textId="53064B16" w:rsidR="00996AA1" w:rsidRDefault="000542B0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위해서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분석대상이나</w:t>
      </w:r>
      <w:r w:rsidR="008E7F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load_optio</w:t>
      </w:r>
      <w:r w:rsidR="008E7F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들어가는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메인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클래스에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해당된다</w:t>
      </w:r>
      <w:r w:rsidR="008E7F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13363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여기서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나온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2D6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Project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클래스를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기점으로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h</w:t>
      </w:r>
      <w:r w:rsidR="009E2D6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ooking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이나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9E2D6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symbolic execution</w:t>
      </w:r>
      <w:r w:rsidR="009E2D6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9E2D6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분석기능을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사용할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0854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143476C" w14:textId="12CA6197" w:rsidR="00B56FB2" w:rsidRDefault="00B56FB2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몇</w:t>
      </w:r>
      <w:r w:rsidR="00571A7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있으나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대부분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D0156"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</w:t>
      </w:r>
      <w:r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로딩</w:t>
      </w:r>
      <w:r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Pr="007538D6">
        <w:rPr>
          <w:rFonts w:eastAsia="돋움" w:hint="eastAsia"/>
          <w:color w:val="00B05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들어간다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0E3DF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(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로딩옵션은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3DFA" w:rsidRPr="00954CF9">
        <w:rPr>
          <w:rFonts w:eastAsia="돋움"/>
          <w:color w:val="C0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cle</w:t>
      </w:r>
      <w:r w:rsidR="0065431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</w:p>
    <w:p w14:paraId="16D807F8" w14:textId="20967B7F" w:rsidR="00750AA1" w:rsidRDefault="005B5C57" w:rsidP="00C6763B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anchor distT="0" distB="0" distL="114300" distR="114300" simplePos="0" relativeHeight="251666452" behindDoc="0" locked="0" layoutInCell="1" allowOverlap="1" wp14:anchorId="42340515" wp14:editId="60634C7B">
            <wp:simplePos x="0" y="0"/>
            <wp:positionH relativeFrom="column">
              <wp:posOffset>84211</wp:posOffset>
            </wp:positionH>
            <wp:positionV relativeFrom="paragraph">
              <wp:posOffset>285409</wp:posOffset>
            </wp:positionV>
            <wp:extent cx="5897880" cy="1558290"/>
            <wp:effectExtent l="0" t="0" r="7620" b="381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gr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DF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0E3DF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3DF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9]</w:t>
      </w:r>
    </w:p>
    <w:p w14:paraId="402B6FC2" w14:textId="19CB1FFA" w:rsidR="000E3DFA" w:rsidRDefault="000E3DFA" w:rsidP="00060C76">
      <w:pP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</w:pPr>
    </w:p>
    <w:p w14:paraId="56FBF323" w14:textId="481B20E1" w:rsidR="00871FEE" w:rsidRDefault="00871FE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EBFC167" w14:textId="2D98B975" w:rsidR="00A006EF" w:rsidRDefault="00871FE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C-</w:t>
      </w:r>
      <w:r w:rsidR="00E3438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2. </w:t>
      </w:r>
      <w:r w:rsidR="00E3438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analyses</w:t>
      </w:r>
    </w:p>
    <w:p w14:paraId="142B6252" w14:textId="33D45208" w:rsidR="00506F4B" w:rsidRDefault="00A006E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그대로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바이너리의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분석을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지원하는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모듈이다</w:t>
      </w:r>
      <w:r w:rsidR="00CD79B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FA302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34F7FE77" w14:textId="43841482" w:rsidR="00A006EF" w:rsidRDefault="00460ED1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가장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많이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실행</w:t>
      </w:r>
      <w:r w:rsidR="00506F4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흐름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그래프를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구성하여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</w:t>
      </w:r>
      <w:r w:rsidR="00571A7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정보들을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보여준다</w:t>
      </w:r>
      <w:r w:rsidR="006B5C2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0961E49B" w14:textId="4AEEC800" w:rsidR="006B5C26" w:rsidRDefault="0051275A" w:rsidP="00310465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분기점에서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분기점으로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이동하기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이전까지의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7B3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</w:t>
      </w:r>
      <w:r w:rsidR="009E7B3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RSB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N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ode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7B3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</w:t>
      </w:r>
      <w:r w:rsidR="009E7B3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E7B3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값으로</w:t>
      </w:r>
      <w:r w:rsidR="009E7B3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Node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까지의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연결을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지어주는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Edge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구성되어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있는데</w:t>
      </w:r>
      <w:r w:rsidR="004520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옵션에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따라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더욱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자세하게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보여줄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EF6E1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CFGAccurate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있고</w:t>
      </w:r>
      <w:r w:rsidR="003119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2F3D0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생성하고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나면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정보를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571A7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하여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보여주는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F3D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객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체도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존재한다</w:t>
      </w:r>
      <w:r w:rsidR="00E7448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3A1C4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(3-</w:t>
      </w:r>
      <w:r w:rsidR="003A1C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</w:t>
      </w:r>
      <w:r w:rsidR="003A1C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챕터</w:t>
      </w:r>
      <w:r w:rsidR="003A1C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1C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  <w:r w:rsidR="003A1C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</w:p>
    <w:p w14:paraId="7F0D94CE" w14:textId="779E42BB" w:rsidR="003A1C4F" w:rsidRDefault="00536685" w:rsidP="0018567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내부변수를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415B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A415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A415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415B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10]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참조하였다</w:t>
      </w:r>
      <w:r w:rsidR="00A415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A415B0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938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더욱</w:t>
      </w:r>
      <w:r w:rsidR="000938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938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자세한</w:t>
      </w:r>
      <w:r w:rsidR="000938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9388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내용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아래의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D9242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확인</w:t>
      </w:r>
    </w:p>
    <w:p w14:paraId="7F6F5656" w14:textId="7B9DFDEA" w:rsidR="006338B2" w:rsidRDefault="00185675" w:rsidP="00185675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1F75B7F5" wp14:editId="05EB88F4">
                <wp:simplePos x="0" y="0"/>
                <wp:positionH relativeFrom="column">
                  <wp:posOffset>1905</wp:posOffset>
                </wp:positionH>
                <wp:positionV relativeFrom="paragraph">
                  <wp:posOffset>289706</wp:posOffset>
                </wp:positionV>
                <wp:extent cx="5981700" cy="307340"/>
                <wp:effectExtent l="0" t="0" r="19050" b="1651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307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C838E" w14:textId="4D18ADE5" w:rsidR="008A3AA5" w:rsidRPr="00204BC8" w:rsidRDefault="008A3AA5" w:rsidP="00D873F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A0DFC">
                              <w:rPr>
                                <w:rFonts w:eastAsia="돋움"/>
                                <w:sz w:val="24"/>
                                <w:szCs w:val="24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eastAsia="돋움" w:hint="eastAsia"/>
                                <w:sz w:val="24"/>
                                <w:szCs w:val="24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ttp://goo.gl/7HXaYc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5B7F5" id="Text Box 25" o:spid="_x0000_s1034" type="#_x0000_t202" style="position:absolute;margin-left:.15pt;margin-top:22.8pt;width:471pt;height:24.2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" strokeweight=".5pt">
                <v:textbox>
                  <w:txbxContent>
                    <w:p w14:paraId="6F2C838E" w14:textId="4D18ADE5" w:rsidR="008A3AA5" w:rsidRPr="00204BC8" w:rsidRDefault="008A3AA5" w:rsidP="00D873F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A0DFC">
                        <w:rPr>
                          <w:rFonts w:eastAsia="돋움"/>
                          <w:sz w:val="24"/>
                          <w:szCs w:val="24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h</w:t>
                      </w:r>
                      <w:r>
                        <w:rPr>
                          <w:rFonts w:eastAsia="돋움" w:hint="eastAsia"/>
                          <w:sz w:val="24"/>
                          <w:szCs w:val="24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ttp://goo.gl/7HXaYc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(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특히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CFGAccurate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알아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두어야</w:t>
      </w:r>
      <w:r w:rsidR="00126D2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파라미터가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있으므로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읽어보는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E051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좋다</w:t>
      </w:r>
      <w:r w:rsidR="004E051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</w:p>
    <w:p w14:paraId="3533B5E5" w14:textId="783D98C3" w:rsidR="00D873FF" w:rsidRDefault="00D873F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E1A71CA" w14:textId="77777777" w:rsidR="00DD35AD" w:rsidRDefault="00DD35AD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3814F5F" w14:textId="6BD5FCAA" w:rsidR="00DD35AD" w:rsidRDefault="00DD35AD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7CE6FF1" w14:textId="6198CAF2" w:rsidR="00C416A9" w:rsidRPr="004E2D23" w:rsidRDefault="003A4172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anchor distT="0" distB="0" distL="114300" distR="114300" simplePos="0" relativeHeight="251658260" behindDoc="0" locked="0" layoutInCell="1" allowOverlap="1" wp14:anchorId="0227E2AE" wp14:editId="6D46A884">
            <wp:simplePos x="0" y="0"/>
            <wp:positionH relativeFrom="column">
              <wp:posOffset>120894</wp:posOffset>
            </wp:positionH>
            <wp:positionV relativeFrom="paragraph">
              <wp:posOffset>298352</wp:posOffset>
            </wp:positionV>
            <wp:extent cx="6033135" cy="377190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6-09-04_1-43-2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12"/>
                    <a:stretch/>
                  </pic:blipFill>
                  <pic:spPr bwMode="auto">
                    <a:xfrm>
                      <a:off x="0" y="0"/>
                      <a:ext cx="603313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16A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C416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C416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16A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10]</w:t>
      </w:r>
    </w:p>
    <w:p w14:paraId="0DDA8666" w14:textId="7653C91E" w:rsidR="00E657F6" w:rsidRPr="00C416A9" w:rsidRDefault="00E657F6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42E7AF8" w14:textId="72904338" w:rsidR="004A3D73" w:rsidRDefault="00BD7668" w:rsidP="00E657F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다음으로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FG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와는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조금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다르게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레지스터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712DF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변수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712DF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등등의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값이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코드를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실행하며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변화한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정보를</w:t>
      </w:r>
      <w:r w:rsidR="00712DF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구성하여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보여주는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기능이다</w:t>
      </w:r>
      <w:r w:rsidR="0042602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42602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마찬가지로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그래프를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통한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표현이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가능하며</w:t>
      </w:r>
      <w:r w:rsidR="006121C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각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9529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node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9529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IRSB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89529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데이터의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흐름만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보여주는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형태를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띠고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3E7EE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EE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11]</w:t>
      </w:r>
      <w:r w:rsidR="00D32D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="003E7EE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df</w:t>
      </w:r>
      <w:r w:rsidR="003E7EE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g</w:t>
      </w:r>
      <w:r w:rsidR="00375F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375F4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간단한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예시와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출력</w:t>
      </w:r>
      <w:r w:rsidR="00571A7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결과이다</w:t>
      </w:r>
      <w:r w:rsidR="003E75E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0065FCB" w14:textId="32A6D3CB" w:rsidR="00E96CEC" w:rsidRDefault="00AF7427" w:rsidP="00E657F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11]</w:t>
      </w:r>
    </w:p>
    <w:tbl>
      <w:tblPr>
        <w:tblStyle w:val="af7"/>
        <w:tblW w:w="94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7D0BF1" w14:paraId="2388FCDF" w14:textId="77777777" w:rsidTr="005B5C57">
        <w:tc>
          <w:tcPr>
            <w:tcW w:w="4673" w:type="dxa"/>
          </w:tcPr>
          <w:p w14:paraId="4636227E" w14:textId="0BDA20E7" w:rsidR="007D0BF1" w:rsidRDefault="007D0BF1" w:rsidP="00571A73">
            <w:pPr>
              <w:jc w:val="center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[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그림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11 - 1]</w:t>
            </w:r>
          </w:p>
        </w:tc>
        <w:tc>
          <w:tcPr>
            <w:tcW w:w="4820" w:type="dxa"/>
          </w:tcPr>
          <w:p w14:paraId="25D62653" w14:textId="6F065483" w:rsidR="007D0BF1" w:rsidRDefault="007D0BF1" w:rsidP="00571A73">
            <w:pPr>
              <w:jc w:val="center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[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그림</w:t>
            </w:r>
            <w:r>
              <w:rPr>
                <w:rFonts w:eastAsia="돋움" w:hint="eastAsia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 xml:space="preserve"> </w:t>
            </w:r>
            <w:r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  <w:t>11 – 2]</w:t>
            </w:r>
          </w:p>
        </w:tc>
      </w:tr>
      <w:tr w:rsidR="007D0BF1" w14:paraId="2709BA29" w14:textId="77777777" w:rsidTr="005B5C57">
        <w:tc>
          <w:tcPr>
            <w:tcW w:w="4673" w:type="dxa"/>
          </w:tcPr>
          <w:p w14:paraId="5959ABC3" w14:textId="0A121F93" w:rsidR="007D0BF1" w:rsidRDefault="007D0BF1" w:rsidP="00571A73">
            <w:pPr>
              <w:jc w:val="both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 w:hint="eastAsia"/>
                <w:noProof/>
                <w:color w:val="262626" w:themeColor="text1" w:themeTint="D9"/>
                <w:sz w:val="20"/>
                <w:szCs w:val="20"/>
                <w:lang w:eastAsia="ko-KR"/>
              </w:rPr>
              <w:drawing>
                <wp:inline distT="0" distB="0" distL="0" distR="0" wp14:anchorId="745210FB" wp14:editId="40EEF33D">
                  <wp:extent cx="2939715" cy="187007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016-09-04_1-58-34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15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601F2CE2" w14:textId="3B35C3FA" w:rsidR="007D0BF1" w:rsidRDefault="00D4547A" w:rsidP="00571A73">
            <w:pPr>
              <w:jc w:val="both"/>
              <w:rPr>
                <w:rFonts w:eastAsia="돋움"/>
                <w:color w:val="262626" w:themeColor="text1" w:themeTint="D9"/>
                <w:sz w:val="20"/>
                <w:szCs w:val="20"/>
                <w:lang w:eastAsia="ko-KR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</w:rPr>
            </w:pPr>
            <w:r>
              <w:rPr>
                <w:rFonts w:eastAsia="돋움"/>
                <w:noProof/>
                <w:color w:val="262626" w:themeColor="text1" w:themeTint="D9"/>
                <w:sz w:val="20"/>
                <w:szCs w:val="20"/>
                <w:lang w:eastAsia="ko-KR"/>
              </w:rPr>
              <w:drawing>
                <wp:inline distT="0" distB="0" distL="0" distR="0" wp14:anchorId="400CC3CB" wp14:editId="37B173DB">
                  <wp:extent cx="3048000" cy="186944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16-09-04_2-00-46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75" b="31305"/>
                          <a:stretch/>
                        </pic:blipFill>
                        <pic:spPr bwMode="auto">
                          <a:xfrm>
                            <a:off x="0" y="0"/>
                            <a:ext cx="3077009" cy="1887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FEE67" w14:textId="34064592" w:rsidR="00AF34D1" w:rsidRDefault="00AF34D1" w:rsidP="002D71CE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FA7C5A8" w14:textId="73C25F68" w:rsidR="00E96CEC" w:rsidRDefault="00E96CEC" w:rsidP="002D71CE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2D30881" w14:textId="2D80CD5F" w:rsidR="00E96CEC" w:rsidRDefault="00E96CEC" w:rsidP="002D71CE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15382C3" w14:textId="3BF30E83" w:rsidR="00E96CEC" w:rsidRDefault="00E96CEC" w:rsidP="002D71CE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68094DF" w14:textId="57E8ADFE" w:rsidR="00E96CEC" w:rsidRDefault="00E96CEC" w:rsidP="002D71CE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C206314" w14:textId="5D54D573" w:rsidR="00AF7427" w:rsidRDefault="00AF7427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509B727" w14:textId="3BF5B4A8" w:rsidR="00756E2E" w:rsidRDefault="00756E2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외에도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참고할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다양한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기능들이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있는데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중에서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부각되는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또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다른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기능은</w:t>
      </w:r>
      <w:r w:rsidR="00B23CE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직접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분석기능을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만들어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등록할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 w:rsidRPr="002D71CE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register_analysis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2003D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4421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사용법은</w:t>
      </w:r>
      <w:r w:rsidR="004421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4214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4421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44214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4214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12]</w:t>
      </w:r>
    </w:p>
    <w:p w14:paraId="1920D147" w14:textId="5E6E830A" w:rsidR="00DD35AD" w:rsidRDefault="00DD35AD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B25E6C8" w14:textId="161CF8A6" w:rsidR="0002314E" w:rsidRDefault="0002314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12]</w:t>
      </w:r>
    </w:p>
    <w:p w14:paraId="6A4D58C1" w14:textId="418DC7D9" w:rsidR="0002314E" w:rsidRDefault="0002314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inline distT="0" distB="0" distL="0" distR="0" wp14:anchorId="7738AAA4" wp14:editId="48B3A473">
            <wp:extent cx="6068291" cy="1591310"/>
            <wp:effectExtent l="0" t="0" r="889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6-09-04_2-22-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95" cy="15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9605" w14:textId="77777777" w:rsidR="0044214F" w:rsidRDefault="0044214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1525193" w14:textId="2B5E12BD" w:rsidR="00AF34D1" w:rsidRDefault="00AF34D1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C-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2.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h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ook, factory</w:t>
      </w:r>
    </w:p>
    <w:p w14:paraId="37A46EC3" w14:textId="51DEA634" w:rsidR="00DD3CE5" w:rsidRDefault="00527A56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238C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H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ook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50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 w:rsidR="00EF50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EF500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시스템콜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D268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혹은</w:t>
      </w:r>
      <w:r w:rsidR="00ED268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5293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Code-caving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원하는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주소에서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원래의</w:t>
      </w:r>
      <w:r w:rsidR="00E5293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대신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본인이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원하는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함수를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실행하고</w:t>
      </w:r>
      <w:r w:rsidR="007710CE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싶을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대신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파이선에서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정의한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함수로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후킹하여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진행할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있게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해주는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모듈이다</w:t>
      </w:r>
      <w:r w:rsidR="00C014B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EF20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Simuvex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에서도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언급되었지만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바이너리의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실행이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아닌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이므로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내의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함수들이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파이선으로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구현되어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SimProcedure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모듈이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내부적으로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hook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기능을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구동되므로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눈여겨봐야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부분이다</w:t>
      </w:r>
      <w:r w:rsidR="00EF20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48392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A508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2A508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2A508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13]</w:t>
      </w:r>
    </w:p>
    <w:p w14:paraId="6A54FE7D" w14:textId="2AD376F6" w:rsidR="00387DFF" w:rsidRDefault="00387DF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3926F91" w14:textId="74D44E7C" w:rsidR="00387DFF" w:rsidRDefault="00387DFF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13]</w:t>
      </w:r>
    </w:p>
    <w:p w14:paraId="4C70365F" w14:textId="5FFED156" w:rsidR="00387DFF" w:rsidRDefault="00D9598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inline distT="0" distB="0" distL="0" distR="0" wp14:anchorId="4DB1A762" wp14:editId="7A61F3EF">
            <wp:extent cx="6033654" cy="2636520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09-05_19-56-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223" cy="26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E969" w14:textId="5DA7D25E" w:rsidR="00D9598E" w:rsidRDefault="00D9598E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A3E4A7A" w14:textId="274F55C7" w:rsidR="00167F7A" w:rsidRDefault="00167F7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99A8976" w14:textId="1BD365D2" w:rsidR="00167F7A" w:rsidRDefault="00167F7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2435594" w14:textId="68C3CFEC" w:rsidR="00167F7A" w:rsidRDefault="00167F7A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9C25E52" w14:textId="07D88E03" w:rsidR="00285905" w:rsidRDefault="002918A5" w:rsidP="00167F7A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factory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자주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사용하는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큰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111A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기능은</w:t>
      </w:r>
      <w:r w:rsidR="000A171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분석을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시작할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주소를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설정하거나</w:t>
      </w:r>
      <w:r w:rsidR="00FB625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C2D0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레지스터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메모리를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bitvector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설정하여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</w:t>
      </w:r>
      <w:r w:rsidR="00E95E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u</w:t>
      </w:r>
      <w:r w:rsidR="00E62F1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tion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값을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도출할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있게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도와주는</w:t>
      </w:r>
      <w:r w:rsidR="00E62F1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state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있고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모듈에서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가장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자주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언급되고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사용되는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symbolic execution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진행하는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path_group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기능이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B0764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B07648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간단한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사용법은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E54C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6E54C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E54C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14]</w:t>
      </w:r>
    </w:p>
    <w:p w14:paraId="31AD5464" w14:textId="521BE6A8" w:rsidR="00DD35AD" w:rsidRDefault="00DD35AD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D06B8F2" w14:textId="62AE4D37" w:rsidR="00686A33" w:rsidRDefault="00686A33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14]</w:t>
      </w:r>
    </w:p>
    <w:p w14:paraId="6D58DDCC" w14:textId="623384E5" w:rsidR="00686A33" w:rsidRDefault="00831369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w:drawing>
          <wp:inline distT="0" distB="0" distL="0" distR="0" wp14:anchorId="6D7E1FDA" wp14:editId="15CF14BE">
            <wp:extent cx="6081287" cy="3482642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09-05_14-59-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07C3" w14:textId="11AE4BAD" w:rsidR="00B809D8" w:rsidRDefault="00A52063" w:rsidP="00DD35AD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설명을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덧붙이자면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explore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파라미터</w:t>
      </w:r>
      <w:r w:rsidR="00CB55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find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원하는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8392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방향으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진행하고자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하는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</w:t>
      </w:r>
      <w:r w:rsidR="00126D2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8392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값으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다수의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주소지정을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하고자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하면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8E6FA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리스트로</w:t>
      </w:r>
      <w:r w:rsidR="008E6FA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대입할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있으며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CB55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avoid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dead</w:t>
      </w:r>
      <w:r w:rsidR="00483924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</w:t>
      </w:r>
      <w:r w:rsidR="00CB55BC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end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끝나는</w:t>
      </w:r>
      <w:r w:rsidR="00CB55B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주소로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역시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리스트로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다수의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주소지정이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67F7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가능하다</w:t>
      </w:r>
      <w:r w:rsidR="003E323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740AE9F8" w14:textId="77777777" w:rsidR="00F81612" w:rsidRDefault="00F81612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E925C9E" w14:textId="526F5062" w:rsidR="00FA2D5B" w:rsidRPr="00FA2D5B" w:rsidRDefault="00FA2D5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-3. loader</w:t>
      </w:r>
    </w:p>
    <w:p w14:paraId="67B5B1DE" w14:textId="6F2E0FCD" w:rsidR="00066D40" w:rsidRDefault="006F36B2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L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oader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바이너리를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로딩</w:t>
      </w:r>
      <w:r w:rsidR="00DD35AD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옵션이나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아키텍쳐</w:t>
      </w:r>
      <w:r w:rsidR="00641A5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환경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등을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지원하는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E0DB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기능이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들어있는데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앞에서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살펴</w:t>
      </w:r>
      <w:r w:rsidR="00483924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보았던</w:t>
      </w:r>
      <w:r w:rsidR="0092649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cl</w:t>
      </w:r>
      <w:r w:rsidR="0092649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</w:t>
      </w:r>
      <w:r w:rsidR="0092649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 w:rsidR="0092649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2649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frontend</w:t>
      </w:r>
      <w:r w:rsidR="00E95A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E95A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A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구현된</w:t>
      </w:r>
      <w:r w:rsidR="00E95A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95AD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것이</w:t>
      </w:r>
      <w:r w:rsidR="00F214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</w:t>
      </w:r>
      <w:r w:rsidR="00F2141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C46A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46A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C46A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C46AE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15</w:t>
      </w:r>
      <w:r w:rsidR="00C46AE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60EFE87A" w14:textId="54955FD2" w:rsidR="00B809D8" w:rsidRDefault="00B809D8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9A68A17" w14:textId="567C69E0" w:rsidR="00B809D8" w:rsidRDefault="00B809D8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15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61848B13" w14:textId="7111DB37" w:rsidR="00B809D8" w:rsidRDefault="000F009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inline distT="0" distB="0" distL="0" distR="0" wp14:anchorId="41E32431" wp14:editId="5BCA2539">
            <wp:extent cx="6117704" cy="1226127"/>
            <wp:effectExtent l="0" t="0" r="0" b="0"/>
            <wp:docPr id="38" name="그림 38" descr="C:\Users\Hazelnut\AppData\Local\Microsoft\Windows\INetCacheContent.Word\2016-09-18_15-1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zelnut\AppData\Local\Microsoft\Windows\INetCacheContent.Word\2016-09-18_15-10-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84" cy="123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A714" w14:textId="6F821146" w:rsidR="00B809D8" w:rsidRDefault="00B809D8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BDDA6F5" w14:textId="77777777" w:rsidR="000F009B" w:rsidRDefault="000F009B" w:rsidP="00060C7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5F8419A" w14:textId="1CE7AC54" w:rsidR="00E95AD7" w:rsidRDefault="00E95AD7" w:rsidP="00060C76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CA2012">
        <w:rPr>
          <w:rFonts w:ascii="돋움" w:eastAsia="돋움" w:hAnsi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3. angr 활용하기</w:t>
      </w:r>
    </w:p>
    <w:p w14:paraId="65BDB632" w14:textId="6F9DD2D4" w:rsidR="00366CD6" w:rsidRPr="00AB6E61" w:rsidRDefault="00366CD6" w:rsidP="00060C76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587D70D" w14:textId="4B7C9A7A" w:rsidR="00126D24" w:rsidRDefault="00AB6E61" w:rsidP="00366CD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="00BD6C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analyses </w:t>
      </w:r>
      <w:r w:rsidR="00BD6CB9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–</w:t>
      </w:r>
      <w:r w:rsidR="00BD6C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D6C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그래프도</w:t>
      </w:r>
      <w:r w:rsidR="00BD6C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D6CB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그려보자</w:t>
      </w:r>
    </w:p>
    <w:p w14:paraId="3DE861BA" w14:textId="7D0E47D9" w:rsidR="006B7B7C" w:rsidRDefault="00F629F0" w:rsidP="00A67C27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nalyses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객체는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실제로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networkx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matplotlib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같은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모듈을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이용하여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바이너리의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코드흐름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분기점을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7C71E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하여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보여준다</w:t>
      </w:r>
      <w:r w:rsidR="0002056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(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과는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별개로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두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모듈의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설치가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필요한데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,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둘다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pip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이용하여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간단하게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설치할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A67C2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A67C2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)</w:t>
      </w:r>
    </w:p>
    <w:p w14:paraId="34EEBFAF" w14:textId="5026F4CF" w:rsidR="00A67C27" w:rsidRDefault="00A67C27" w:rsidP="00A67C27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그리는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B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간단한</w:t>
      </w:r>
      <w:r w:rsidR="006B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</w:t>
      </w:r>
      <w:r w:rsidR="006B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 w:rsidR="006B7B7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2E20A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2E20A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E20AA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6]</w:t>
      </w:r>
      <w:r w:rsidR="002135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 w:rsidR="002135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5A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</w:p>
    <w:p w14:paraId="030963F5" w14:textId="7FABF0A6" w:rsidR="002135AC" w:rsidRDefault="002135AC" w:rsidP="00A67C27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6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43D9E7AE" w14:textId="1620A830" w:rsidR="00A67C27" w:rsidRDefault="00A67C27" w:rsidP="0021316B">
      <w:pPr>
        <w:jc w:val="center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inline distT="0" distB="0" distL="0" distR="0" wp14:anchorId="2B6357A6" wp14:editId="07F66823">
            <wp:extent cx="6080760" cy="2186940"/>
            <wp:effectExtent l="0" t="0" r="0" b="3810"/>
            <wp:docPr id="3" name="그림 3" descr="C:\Users\Hazelnut\AppData\Local\Microsoft\Windows\INetCacheContent.Word\2016-08-18_18-4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zelnut\AppData\Local\Microsoft\Windows\INetCacheContent.Word\2016-08-18_18-48-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63BB" w14:textId="50251FAA" w:rsidR="0021316B" w:rsidRDefault="00A67C27" w:rsidP="00491BA7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CFG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Fast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점과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선으로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흐름을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표현할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있도록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 w:rsidRPr="00223621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Digraph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라는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변수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저장되어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21316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값을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 w:rsidRPr="00223621">
        <w:rPr>
          <w:rFonts w:eastAsia="돋움"/>
          <w:color w:val="FF0000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graphviz_layout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이나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draw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등의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함수에서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옵션을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주거나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빼는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식으로</w:t>
      </w:r>
      <w:r w:rsidR="002C7E0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조정하여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다양한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그래프를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그려볼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 w:rsidR="006A2BAF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6A2BA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아래의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18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F7501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7]</w:t>
      </w:r>
      <w:r w:rsidR="00F7501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은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출력된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결과를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일부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확대한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모습이다</w:t>
      </w:r>
      <w:r w:rsidR="0021316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6A2BAF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7A5CCA1D" w14:textId="67B5715F" w:rsidR="006A2BAF" w:rsidRDefault="00F50F2E" w:rsidP="000F009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anchor distT="0" distB="0" distL="114300" distR="114300" simplePos="0" relativeHeight="251658248" behindDoc="0" locked="0" layoutInCell="1" allowOverlap="1" wp14:anchorId="5BEDC00C" wp14:editId="75837E32">
            <wp:simplePos x="0" y="0"/>
            <wp:positionH relativeFrom="column">
              <wp:posOffset>64721</wp:posOffset>
            </wp:positionH>
            <wp:positionV relativeFrom="paragraph">
              <wp:posOffset>287020</wp:posOffset>
            </wp:positionV>
            <wp:extent cx="5956935" cy="3123565"/>
            <wp:effectExtent l="19050" t="19050" r="24765" b="19685"/>
            <wp:wrapTopAndBottom/>
            <wp:docPr id="13" name="그림 13" descr="C:\Users\Hazelnut\AppData\Local\Microsoft\Windows\INetCacheContent.Word\node_chec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zelnut\AppData\Local\Microsoft\Windows\INetCacheContent.Word\node_check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46" t="-4078" r="-13475" b="-4102"/>
                    <a:stretch/>
                  </pic:blipFill>
                  <pic:spPr bwMode="auto">
                    <a:xfrm>
                      <a:off x="0" y="0"/>
                      <a:ext cx="5956935" cy="31235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BA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491BA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491BA7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17</w:t>
      </w:r>
      <w:r w:rsidR="00491BA7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4183D64D" w14:textId="132F8D7A" w:rsidR="00C839F4" w:rsidRDefault="00C839F4" w:rsidP="00AE1B9A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0A9BB9C" w14:textId="0FDF4BFD" w:rsidR="00A17163" w:rsidRDefault="00C67CD7" w:rsidP="00A17163">
      <w:pPr>
        <w:spacing w:after="0"/>
        <w:ind w:firstLineChars="100" w:firstLine="200"/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하지만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B2318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17</w:t>
      </w:r>
      <w:r w:rsidR="00B2318E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보다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보면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기대하던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431DF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</w:t>
      </w:r>
      <w:r w:rsidR="00431DF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ode</w:t>
      </w:r>
      <w:r w:rsidR="00EF36FD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-flow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그래프의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9F0DE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와는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달리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다소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보기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불편한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형태로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되어있다</w:t>
      </w:r>
      <w:r w:rsidR="003819EA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 w:rsidR="0086094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이는</w:t>
      </w:r>
      <w:r w:rsidR="0086094C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ngr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내부에서는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Digraph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정보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EB127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</w:t>
      </w:r>
      <w:r w:rsidR="007C4C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하고</w:t>
      </w:r>
      <w:r w:rsidR="007C4C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C4C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있기</w:t>
      </w:r>
      <w:r w:rsidR="007C4C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C4CB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</w:t>
      </w:r>
      <w:r w:rsidR="005D40A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인데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그래서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사용하던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유저들이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직접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모듈을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만들어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제공하는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조사해보았고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글을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작성한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기준으로</w:t>
      </w:r>
      <w:r w:rsidR="008E3FD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angr-util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egoist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두개가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것을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확인하였다</w:t>
      </w:r>
      <w:r w:rsidR="00637629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7243D9D2" w14:textId="4FA6AF22" w:rsidR="00637629" w:rsidRDefault="00637629" w:rsidP="00DB6037">
      <w:pPr>
        <w:spacing w:after="0"/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70CFE44" w14:textId="057B3883" w:rsidR="00E04FF8" w:rsidRDefault="00637629" w:rsidP="00A17163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noProof/>
          <w:color w:val="262626" w:themeColor="text1" w:themeTint="D9"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664404" behindDoc="0" locked="0" layoutInCell="1" allowOverlap="1" wp14:anchorId="03D805BD" wp14:editId="11132B31">
                <wp:simplePos x="0" y="0"/>
                <wp:positionH relativeFrom="column">
                  <wp:posOffset>-635</wp:posOffset>
                </wp:positionH>
                <wp:positionV relativeFrom="paragraph">
                  <wp:posOffset>351155</wp:posOffset>
                </wp:positionV>
                <wp:extent cx="6053455" cy="307340"/>
                <wp:effectExtent l="0" t="0" r="23495" b="1651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455" cy="307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93A2E" w14:textId="77777777" w:rsidR="008A3AA5" w:rsidRPr="00204BC8" w:rsidRDefault="008A3AA5" w:rsidP="0063762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A0DFC">
                              <w:rPr>
                                <w:rFonts w:eastAsia="돋움"/>
                                <w:sz w:val="24"/>
                                <w:szCs w:val="24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eastAsia="돋움" w:hint="eastAsia"/>
                                <w:sz w:val="24"/>
                                <w:szCs w:val="24"/>
                                <w:lang w:eastAsia="ko-KR"/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ttp://goo.gl/7HXaYc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05BD" id="Text Box 37" o:spid="_x0000_s1035" type="#_x0000_t202" style="position:absolute;left:0;text-align:left;margin-left:-.05pt;margin-top:27.65pt;width:476.65pt;height:24.2pt;z-index:2516644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" strokeweight=".5pt">
                <v:textbox>
                  <w:txbxContent>
                    <w:p w14:paraId="5B193A2E" w14:textId="77777777" w:rsidR="008A3AA5" w:rsidRPr="00204BC8" w:rsidRDefault="008A3AA5" w:rsidP="0063762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A0DFC">
                        <w:rPr>
                          <w:rFonts w:eastAsia="돋움"/>
                          <w:sz w:val="24"/>
                          <w:szCs w:val="24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h</w:t>
                      </w:r>
                      <w:r>
                        <w:rPr>
                          <w:rFonts w:eastAsia="돋움" w:hint="eastAsia"/>
                          <w:sz w:val="24"/>
                          <w:szCs w:val="24"/>
                          <w:lang w:eastAsia="ko-KR"/>
                          <w14:textOutline w14:w="9525" w14:cap="rnd" w14:cmpd="sng" w14:algn="ctr">
                            <w14:solidFill>
                              <w14:schemeClr w14:val="tx1">
                                <w14:alpha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ttp://goo.gl/7HXaYc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ngr-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util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경우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python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모듈로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api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제공하며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github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로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제공하고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있었는데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링크는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아래의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주소와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같다</w:t>
      </w:r>
      <w:r w:rsidR="00A17163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A7A676F" w14:textId="7650A688" w:rsidR="00E04FF8" w:rsidRDefault="00E04FF8" w:rsidP="00A17163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F11A785" w14:textId="2025DEFB" w:rsidR="00E04FF8" w:rsidRDefault="00E04FF8" w:rsidP="00E04FF8">
      <w:pPr>
        <w:spacing w:after="0"/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18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33297250" w14:textId="2B2D08C2" w:rsidR="00E04FF8" w:rsidRDefault="00E04FF8" w:rsidP="00637629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noProof/>
          <w:color w:val="262626" w:themeColor="text1" w:themeTint="D9"/>
          <w:sz w:val="20"/>
          <w:szCs w:val="20"/>
          <w:lang w:eastAsia="ko-KR"/>
        </w:rPr>
        <w:drawing>
          <wp:inline distT="0" distB="0" distL="0" distR="0" wp14:anchorId="79B5B49E" wp14:editId="385110B4">
            <wp:extent cx="6033654" cy="5376168"/>
            <wp:effectExtent l="19050" t="19050" r="24765" b="152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is3_main_cf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983" cy="538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B527C" w14:textId="581FDADD" w:rsidR="00A17163" w:rsidRDefault="00A17163" w:rsidP="00E04FF8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91C2733" w14:textId="51BA5B9A" w:rsidR="00E04FF8" w:rsidRDefault="00E04FF8" w:rsidP="00E04FF8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840E027" w14:textId="7B445513" w:rsidR="00E04FF8" w:rsidRDefault="00E04FF8" w:rsidP="00E04FF8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780C499" w14:textId="376EE8DF" w:rsidR="000F009B" w:rsidRDefault="000F009B" w:rsidP="00E04FF8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4E88D60" w14:textId="77777777" w:rsidR="000F009B" w:rsidRDefault="000F009B" w:rsidP="00E04FF8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BAFCC72" w14:textId="3593E9DF" w:rsidR="00805D67" w:rsidRDefault="00A17163" w:rsidP="00216EAB">
      <w:pPr>
        <w:ind w:firstLineChars="100" w:firstLine="200"/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그리고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egoist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웹으로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서비스를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제공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하고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있어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서비스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내부에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타겟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바이너리의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코드플로우를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보여주는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탭이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있었다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216EA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개발자에게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질문을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결과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‘</w:t>
      </w:r>
      <w:r w:rsidR="00216EAB">
        <w:rPr>
          <w:rFonts w:ascii="Helvetica" w:hAnsi="Helvetica"/>
          <w:color w:val="35353A"/>
          <w:sz w:val="20"/>
          <w:szCs w:val="20"/>
          <w:shd w:val="clear" w:color="auto" w:fill="FFFFFF"/>
          <w:lang w:eastAsia="ko-KR"/>
        </w:rPr>
        <w:t xml:space="preserve">angr\angr\knowledge\function_manager.py’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경로에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19</w:t>
      </w:r>
      <w:r w:rsidR="00216EA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의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코드를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삽입하여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xref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수집하고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시각화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라이브러리를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따로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구현하였다고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216EAB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</w:p>
    <w:p w14:paraId="067FD912" w14:textId="77777777" w:rsidR="00C21285" w:rsidRDefault="00C21285" w:rsidP="00216EAB">
      <w:pPr>
        <w:ind w:firstLineChars="100" w:firstLine="200"/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1AFE7AA" w14:textId="46983648" w:rsidR="00216EAB" w:rsidRDefault="00216EAB" w:rsidP="00216EAB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19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2610A688" w14:textId="009DC504" w:rsidR="00216EAB" w:rsidRDefault="00216EAB" w:rsidP="00413E76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noProof/>
          <w:color w:val="262626" w:themeColor="text1" w:themeTint="D9"/>
          <w:sz w:val="20"/>
          <w:szCs w:val="20"/>
          <w:lang w:eastAsia="ko-KR"/>
        </w:rPr>
        <w:drawing>
          <wp:inline distT="0" distB="0" distL="0" distR="0" wp14:anchorId="3F9BE7BF" wp14:editId="213D7484">
            <wp:extent cx="5996007" cy="3546764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6-09-06_15-51-1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9"/>
                    <a:stretch/>
                  </pic:blipFill>
                  <pic:spPr bwMode="auto">
                    <a:xfrm>
                      <a:off x="0" y="0"/>
                      <a:ext cx="6053486" cy="358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B70B" w14:textId="7CAF71E3" w:rsidR="00805D67" w:rsidRDefault="00805D67" w:rsidP="009F550B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1B11004" w14:textId="0B52F6DF" w:rsidR="00805D67" w:rsidRDefault="009F550B" w:rsidP="009F550B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CA2012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CA2012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20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]</w:t>
      </w:r>
    </w:p>
    <w:p w14:paraId="08D58230" w14:textId="043DE6A8" w:rsidR="000F009B" w:rsidRDefault="000F009B" w:rsidP="009F550B">
      <w:pPr>
        <w:jc w:val="both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923AF4">
        <w:rPr>
          <w:noProof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drawing>
          <wp:inline distT="0" distB="0" distL="0" distR="0" wp14:anchorId="55C65B53" wp14:editId="35AA6402">
            <wp:extent cx="5978237" cy="3256516"/>
            <wp:effectExtent l="19050" t="19050" r="22860" b="20320"/>
            <wp:docPr id="14" name="그림 14" descr="C:\Users\platf0rm3\Desktop\CFG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atf0rm3\Desktop\CFG_f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07" t="-2870" r="-1374" b="-3065"/>
                    <a:stretch/>
                  </pic:blipFill>
                  <pic:spPr bwMode="auto">
                    <a:xfrm>
                      <a:off x="0" y="0"/>
                      <a:ext cx="5993901" cy="3265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5027" w14:textId="229D426B" w:rsidR="00010DE1" w:rsidRDefault="00010DE1">
      <w:pPr>
        <w:rPr>
          <w:rFonts w:eastAsia="돋움"/>
          <w:lang w:eastAsia="ko-KR"/>
        </w:rPr>
      </w:pPr>
    </w:p>
    <w:p w14:paraId="4FC27765" w14:textId="720003AD" w:rsidR="00010DE1" w:rsidRDefault="00010DE1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ascii="돋움" w:eastAsia="돋움" w:hAnsi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4</w:t>
      </w:r>
      <w: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ascii="돋움" w:eastAsia="돋움" w:hAnsi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 하편에서는.</w:t>
      </w:r>
      <w: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06A05B05" w14:textId="5DEC05E0" w:rsidR="000F009B" w:rsidRDefault="000F009B" w:rsidP="000F009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A.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TF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예제들</w:t>
      </w:r>
    </w:p>
    <w:p w14:paraId="42AA3878" w14:textId="1A5A4AA1" w:rsidR="000F009B" w:rsidRPr="00FA2D5B" w:rsidRDefault="000F009B" w:rsidP="000F009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원래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최종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목표로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분석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예제들과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문제들을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풀어가는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과정을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실으려고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하였으나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,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여러가지의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사정이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수록하지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못하였다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마무리하면서도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안타까운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하나였던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지라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후편에서는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CTF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문제들을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풀어가는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과정을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수록하려고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2B0FDF4B" w14:textId="77777777" w:rsidR="000F009B" w:rsidRPr="000F009B" w:rsidRDefault="000F009B">
      <w:pPr>
        <w:rPr>
          <w:rFonts w:eastAsia="돋움"/>
          <w:lang w:eastAsia="ko-KR"/>
        </w:rPr>
      </w:pPr>
    </w:p>
    <w:p w14:paraId="4920542F" w14:textId="4AAB3E92" w:rsidR="00751141" w:rsidRPr="00FA2D5B" w:rsidRDefault="000F009B" w:rsidP="00751141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B.</w:t>
      </w:r>
      <w:r w:rsidR="00751141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5114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</w:t>
      </w:r>
      <w:r w:rsidR="0075114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5114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알아볼</w:t>
      </w:r>
      <w:r w:rsidR="0075114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751141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것들</w:t>
      </w:r>
    </w:p>
    <w:p w14:paraId="514F6A1D" w14:textId="28933C25" w:rsidR="00010DE1" w:rsidRDefault="00010DE1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쓰기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시작한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기점인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8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중순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이후에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Shellphish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팀에서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rop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가젯을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찾아주고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체인을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만들어주는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angrop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기반으로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만들어진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AFL(American Fuzzing Lip)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강화판인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Driller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Defcon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되었다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따라서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작성하게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문서에서는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부족했던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예제의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보충과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동시에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해당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모듈들을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소개하려고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3377188E" w14:textId="69847F88" w:rsidR="00A849D1" w:rsidRDefault="00A849D1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CDBD232" w14:textId="1701B451" w:rsidR="00A849D1" w:rsidRDefault="00A849D1" w:rsidP="00A849D1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5. </w:t>
      </w:r>
      <w:r>
        <w:rPr>
          <w:rFonts w:ascii="돋움" w:eastAsia="돋움" w:hAnsi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문서후기</w:t>
      </w:r>
    </w:p>
    <w:p w14:paraId="6C71E275" w14:textId="33224ABA" w:rsidR="00A849D1" w:rsidRDefault="00A849D1" w:rsidP="004A6821">
      <w:pPr>
        <w:spacing w:after="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lang w:eastAsia="ko-KR"/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시간문제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열심히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쓰려고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부분도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다소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놓친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부분들이</w:t>
      </w:r>
      <w:r w:rsidR="00135BA8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700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있습니다</w:t>
      </w:r>
      <w:r w:rsidR="00A700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 w:rsidR="00A70076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A700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ㅜㅜ</w:t>
      </w:r>
      <w:r w:rsidR="00A70076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</w:p>
    <w:p w14:paraId="45998083" w14:textId="4CADBFF7" w:rsidR="00A70076" w:rsidRPr="00A849D1" w:rsidRDefault="00A70076" w:rsidP="004A6821">
      <w:pPr>
        <w:spacing w:after="0"/>
        <w:rPr>
          <w:rFonts w:eastAsia="돋움"/>
          <w:lang w:eastAsia="ko-KR"/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후편에서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보충하고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열심히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쓰겠습니다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검수할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도와주신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분들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감사합니다</w:t>
      </w:r>
      <w:bookmarkStart w:id="0" w:name="_GoBack"/>
      <w:bookmarkEnd w:id="0"/>
    </w:p>
    <w:p w14:paraId="7969FF1A" w14:textId="3A39566F" w:rsidR="00AE1B9A" w:rsidRDefault="00AE1B9A" w:rsidP="00A849D1">
      <w:pPr>
        <w:rPr>
          <w:lang w:eastAsia="ko-KR"/>
        </w:rPr>
      </w:pPr>
    </w:p>
    <w:p w14:paraId="103651DE" w14:textId="43091656" w:rsidR="00544D96" w:rsidRDefault="00544D96" w:rsidP="00544D96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6. </w:t>
      </w:r>
      <w:r>
        <w:rPr>
          <w:rFonts w:ascii="돋움" w:eastAsia="돋움" w:hAnsi="돋움" w:hint="eastAsia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</w:t>
      </w:r>
      <w: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PPENDIX</w:t>
      </w:r>
    </w:p>
    <w:p w14:paraId="69862FCF" w14:textId="11070DAA" w:rsidR="00544D96" w:rsidRDefault="00544D96" w:rsidP="00544D96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A.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설치방법</w:t>
      </w:r>
    </w:p>
    <w:p w14:paraId="4EAAB96F" w14:textId="01FF6F85" w:rsidR="00544D96" w:rsidRDefault="00203F0B" w:rsidP="00203F0B">
      <w:pPr>
        <w:ind w:firstLineChars="100" w:firstLine="200"/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파이선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모듈이므로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`pip install angr`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명령어를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통해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angr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과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내부의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모듈을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모두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한꺼번에</w:t>
      </w:r>
      <w:r w:rsidR="003A2A40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간단하게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설치할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20]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참조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58632F2F" w14:textId="5C8499A8" w:rsidR="002C7B0C" w:rsidRDefault="002C7B0C" w:rsidP="00C21285">
      <w:pPr>
        <w:rPr>
          <w:rFonts w:ascii="돋움" w:eastAsia="돋움" w:hAnsi="돋움"/>
          <w:color w:val="262626" w:themeColor="text1" w:themeTint="D9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6607B45F" w14:textId="081355E5" w:rsidR="00C21285" w:rsidRDefault="00C2128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C21285">
        <w:rPr>
          <w:rFonts w:ascii="돋움" w:eastAsia="돋움" w:hAnsi="돋움" w:hint="eastAsia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[그림 </w:t>
      </w:r>
      <w:r w:rsidRPr="00C21285"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20]</w:t>
      </w:r>
    </w:p>
    <w:p w14:paraId="68D2E66A" w14:textId="1F77EC13" w:rsidR="00C21285" w:rsidRDefault="00C2128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inline distT="0" distB="0" distL="0" distR="0" wp14:anchorId="3082DB9E" wp14:editId="339AD25E">
            <wp:extent cx="6120765" cy="1171695"/>
            <wp:effectExtent l="0" t="0" r="0" b="9525"/>
            <wp:docPr id="32" name="그림 32" descr="C:\Users\Hazelnut\AppData\Local\Microsoft\Windows\INetCacheContent.Word\githu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zelnut\AppData\Local\Microsoft\Windows\INetCacheContent.Word\github_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4DB2" w14:textId="0B4D084A" w:rsidR="00C21285" w:rsidRDefault="00C2128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543A89F" w14:textId="674CA2C1" w:rsidR="00193B45" w:rsidRDefault="00193B4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20CB77C" w14:textId="2170E899" w:rsidR="00193B45" w:rsidRDefault="00193B4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397F354" w14:textId="676DD21C" w:rsidR="00193B45" w:rsidRDefault="00193B4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B225FD3" w14:textId="4C57A33A" w:rsidR="00193B45" w:rsidRDefault="00193B4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37A91D5" w14:textId="25EDE6EA" w:rsidR="00193B45" w:rsidRPr="00C21285" w:rsidRDefault="00193B45" w:rsidP="00C21285">
      <w:pPr>
        <w:rPr>
          <w:rFonts w:ascii="돋움" w:eastAsia="돋움" w:hAnsi="돋움"/>
          <w:color w:val="262626" w:themeColor="text1" w:themeTint="D9"/>
          <w:sz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9FFDBCB" w14:textId="0220AECC" w:rsidR="002C7B0C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하지만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angr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모듈이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에러이슈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등에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대한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수정이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자주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있는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편인데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때문에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이슈가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수정된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버전의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a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ngr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을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이용하여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개발을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하고자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할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경우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21]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처럼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github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링크를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복사하여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i</w:t>
      </w:r>
      <w: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nstall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하는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것을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추천한다</w:t>
      </w:r>
      <w:r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</w:p>
    <w:p w14:paraId="3ADE6E19" w14:textId="0ACF3D32" w:rsidR="00193B45" w:rsidRDefault="002A294D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>
        <w:rPr>
          <w:noProof/>
          <w:lang w:eastAsia="ko-KR"/>
        </w:rPr>
        <w:drawing>
          <wp:anchor distT="0" distB="0" distL="114300" distR="114300" simplePos="0" relativeHeight="251669524" behindDoc="0" locked="0" layoutInCell="1" allowOverlap="1" wp14:anchorId="67A4E7C0" wp14:editId="64FAE389">
            <wp:simplePos x="0" y="0"/>
            <wp:positionH relativeFrom="column">
              <wp:posOffset>381000</wp:posOffset>
            </wp:positionH>
            <wp:positionV relativeFrom="paragraph">
              <wp:posOffset>327025</wp:posOffset>
            </wp:positionV>
            <wp:extent cx="5313045" cy="3719830"/>
            <wp:effectExtent l="0" t="0" r="1905" b="0"/>
            <wp:wrapTopAndBottom/>
            <wp:docPr id="33" name="그림 33" descr="C:\Users\Hazelnut\AppData\Local\Microsoft\Windows\INetCacheContent.Word\githu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zelnut\AppData\Local\Microsoft\Windows\INetCacheContent.Word\github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B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[</w:t>
      </w:r>
      <w:r w:rsidR="00193B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그림</w:t>
      </w:r>
      <w:r w:rsidR="00193B45">
        <w:rPr>
          <w:rFonts w:eastAsia="돋움" w:hint="eastAsia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 </w:t>
      </w:r>
      <w:r w:rsidR="00193B45"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21]</w:t>
      </w:r>
    </w:p>
    <w:p w14:paraId="39BC9D68" w14:textId="542E2F09" w:rsidR="00203F0B" w:rsidRPr="00C21285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E5A763C" w14:textId="13D70C16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BF7534D" w14:textId="07B11C3C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094CDEA" w14:textId="5416D6AC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0B365842" w14:textId="1D43384B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6D35B74" w14:textId="67EAEB6C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A568C90" w14:textId="0F7B93D8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12E387EF" w14:textId="02CE2824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9E6A8A6" w14:textId="3B5B1F53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31CD9383" w14:textId="72EEF75F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494FD42" w14:textId="405232CA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2C734B2C" w14:textId="08A00920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7E8AC36C" w14:textId="2388B8DA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4F28383E" w14:textId="3792F642" w:rsidR="00203F0B" w:rsidRDefault="00203F0B">
      <w:pPr>
        <w:rPr>
          <w:rFonts w:eastAsia="돋움"/>
          <w:color w:val="262626" w:themeColor="text1" w:themeTint="D9"/>
          <w:sz w:val="20"/>
          <w:szCs w:val="20"/>
          <w:lang w:eastAsia="ko-KR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14:paraId="51C8A058" w14:textId="005DA634" w:rsidR="0089490B" w:rsidRPr="0089490B" w:rsidRDefault="0089490B">
      <w:pPr>
        <w:rPr>
          <w:rFonts w:eastAsia="돋움"/>
          <w:lang w:eastAsia="ko-KR"/>
        </w:rPr>
      </w:pPr>
    </w:p>
    <w:sectPr w:rsidR="0089490B" w:rsidRPr="0089490B" w:rsidSect="00013243">
      <w:footerReference w:type="default" r:id="rId38"/>
      <w:pgSz w:w="11907" w:h="16839" w:code="9"/>
      <w:pgMar w:top="1077" w:right="1134" w:bottom="1077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FB2B2" w14:textId="77777777" w:rsidR="00EB4392" w:rsidRDefault="00EB4392">
      <w:pPr>
        <w:spacing w:after="0" w:line="240" w:lineRule="auto"/>
      </w:pPr>
      <w:r>
        <w:separator/>
      </w:r>
    </w:p>
  </w:endnote>
  <w:endnote w:type="continuationSeparator" w:id="0">
    <w:p w14:paraId="7E6E0584" w14:textId="77777777" w:rsidR="00EB4392" w:rsidRDefault="00EB4392">
      <w:pPr>
        <w:spacing w:after="0" w:line="240" w:lineRule="auto"/>
      </w:pPr>
      <w:r>
        <w:continuationSeparator/>
      </w:r>
    </w:p>
  </w:endnote>
  <w:endnote w:type="continuationNotice" w:id="1">
    <w:p w14:paraId="0E53B2F9" w14:textId="77777777" w:rsidR="00EB4392" w:rsidRDefault="00EB43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맑은 고딕 Semilight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고딕">
    <w:altName w:val="Arial Unicode MS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바른고딕">
    <w:altName w:val="맑은 고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B7AE00" w14:textId="25F00B93" w:rsidR="008A3AA5" w:rsidRDefault="008A3AA5">
    <w:pPr>
      <w:pStyle w:val="af4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D3D2FA0" wp14:editId="4F58CC7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96E0" w14:textId="77777777" w:rsidR="008A3AA5" w:rsidRDefault="008A3AA5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D3D2FA0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0;margin-top:0;width:487.35pt;height:12.65pt;z-index:251658243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14:paraId="4D6796E0" w14:textId="77777777" w:rsidR="008A3AA5" w:rsidRDefault="008A3AA5">
                    <w:pPr>
                      <w:pStyle w:val="a8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1CA7D130" wp14:editId="6D10D283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6565265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9448800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699B3" w14:textId="2CF809DB" w:rsidR="008A3AA5" w:rsidRDefault="008A3AA5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1F2FCF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16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A7D13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0;margin-top:0;width:36pt;height:54pt;z-index:251658244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14:paraId="087699B3" w14:textId="2CF809DB" w:rsidR="008A3AA5" w:rsidRDefault="008A3AA5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1F2FCF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16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968CEA5" wp14:editId="04CC6EE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rect w14:anchorId="2652DC95" id="Rectangle 4" o:spid="_x0000_s1026" style="position:absolute;left:0;text-align:left;margin-left:0;margin-top:0;width:519.95pt;height:769.1pt;z-index:251658240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0ECDA4C" wp14:editId="04F8DDFF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6932295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7211060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47EA1C3" id="Rectangle 9" o:spid="_x0000_s1026" style="position:absolute;left:0;text-align:left;margin-left:0;margin-top:0;width:9.75pt;height:238.55pt;z-index:25165824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418F9A" w14:textId="77777777" w:rsidR="00EB4392" w:rsidRDefault="00EB4392">
      <w:pPr>
        <w:spacing w:after="0" w:line="240" w:lineRule="auto"/>
      </w:pPr>
      <w:r>
        <w:separator/>
      </w:r>
    </w:p>
  </w:footnote>
  <w:footnote w:type="continuationSeparator" w:id="0">
    <w:p w14:paraId="412C7A3F" w14:textId="77777777" w:rsidR="00EB4392" w:rsidRDefault="00EB4392">
      <w:pPr>
        <w:spacing w:after="0" w:line="240" w:lineRule="auto"/>
      </w:pPr>
      <w:r>
        <w:continuationSeparator/>
      </w:r>
    </w:p>
  </w:footnote>
  <w:footnote w:type="continuationNotice" w:id="1">
    <w:p w14:paraId="47DF8CE4" w14:textId="77777777" w:rsidR="00EB4392" w:rsidRDefault="00EB439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54D79"/>
    <w:multiLevelType w:val="hybridMultilevel"/>
    <w:tmpl w:val="D004C066"/>
    <w:lvl w:ilvl="0" w:tplc="D882AA2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F16538"/>
    <w:multiLevelType w:val="hybridMultilevel"/>
    <w:tmpl w:val="1242DAB0"/>
    <w:lvl w:ilvl="0" w:tplc="C9264C0E">
      <w:start w:val="1"/>
      <w:numFmt w:val="bullet"/>
      <w:lvlText w:val=""/>
      <w:lvlJc w:val="left"/>
      <w:pPr>
        <w:ind w:left="76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02A4848"/>
    <w:multiLevelType w:val="hybridMultilevel"/>
    <w:tmpl w:val="80F4A2CA"/>
    <w:lvl w:ilvl="0" w:tplc="FFFFFFFF">
      <w:start w:val="1"/>
      <w:numFmt w:val="bullet"/>
      <w:lvlText w:val="&gt;"/>
      <w:lvlJc w:val="left"/>
      <w:pPr>
        <w:ind w:left="560" w:hanging="360"/>
      </w:pPr>
      <w:rPr>
        <w:rFonts w:ascii="Arial" w:eastAsia="돋움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5AAD6483"/>
    <w:multiLevelType w:val="hybridMultilevel"/>
    <w:tmpl w:val="2EA02D4E"/>
    <w:lvl w:ilvl="0" w:tplc="762E6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C5F3F58"/>
    <w:multiLevelType w:val="hybridMultilevel"/>
    <w:tmpl w:val="7BA4A102"/>
    <w:lvl w:ilvl="0" w:tplc="A768C64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534933"/>
    <w:multiLevelType w:val="hybridMultilevel"/>
    <w:tmpl w:val="D004C066"/>
    <w:lvl w:ilvl="0" w:tplc="D882AA2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EF0"/>
    <w:rsid w:val="00005663"/>
    <w:rsid w:val="00007B69"/>
    <w:rsid w:val="00007FC0"/>
    <w:rsid w:val="00010DE1"/>
    <w:rsid w:val="00013243"/>
    <w:rsid w:val="0002056C"/>
    <w:rsid w:val="0002314E"/>
    <w:rsid w:val="000238CF"/>
    <w:rsid w:val="00024E47"/>
    <w:rsid w:val="00031BB7"/>
    <w:rsid w:val="00032934"/>
    <w:rsid w:val="000331F1"/>
    <w:rsid w:val="000443EC"/>
    <w:rsid w:val="000542B0"/>
    <w:rsid w:val="00060C76"/>
    <w:rsid w:val="00060D6C"/>
    <w:rsid w:val="00066D40"/>
    <w:rsid w:val="000723CC"/>
    <w:rsid w:val="00075EA6"/>
    <w:rsid w:val="000854AC"/>
    <w:rsid w:val="0008740B"/>
    <w:rsid w:val="0009388E"/>
    <w:rsid w:val="000A1714"/>
    <w:rsid w:val="000A63BF"/>
    <w:rsid w:val="000A698E"/>
    <w:rsid w:val="000B10FE"/>
    <w:rsid w:val="000C7A2D"/>
    <w:rsid w:val="000E0DB1"/>
    <w:rsid w:val="000E128D"/>
    <w:rsid w:val="000E1C17"/>
    <w:rsid w:val="000E3DFA"/>
    <w:rsid w:val="000F009B"/>
    <w:rsid w:val="000F1B0C"/>
    <w:rsid w:val="000F1CE5"/>
    <w:rsid w:val="000F34AE"/>
    <w:rsid w:val="000F4F25"/>
    <w:rsid w:val="00101069"/>
    <w:rsid w:val="00122FE1"/>
    <w:rsid w:val="00126D24"/>
    <w:rsid w:val="0013307C"/>
    <w:rsid w:val="0013363E"/>
    <w:rsid w:val="00135BA8"/>
    <w:rsid w:val="001378EE"/>
    <w:rsid w:val="00144228"/>
    <w:rsid w:val="001634EB"/>
    <w:rsid w:val="00167F7A"/>
    <w:rsid w:val="00174E3F"/>
    <w:rsid w:val="00185675"/>
    <w:rsid w:val="00186D63"/>
    <w:rsid w:val="00193B45"/>
    <w:rsid w:val="001A35E6"/>
    <w:rsid w:val="001A6117"/>
    <w:rsid w:val="001A61C1"/>
    <w:rsid w:val="001A63C7"/>
    <w:rsid w:val="001B1744"/>
    <w:rsid w:val="001B54C9"/>
    <w:rsid w:val="001B7A98"/>
    <w:rsid w:val="001D264E"/>
    <w:rsid w:val="001D2D0A"/>
    <w:rsid w:val="001E282E"/>
    <w:rsid w:val="001E3AA9"/>
    <w:rsid w:val="001E5E79"/>
    <w:rsid w:val="001F0C77"/>
    <w:rsid w:val="001F2FCF"/>
    <w:rsid w:val="002003D6"/>
    <w:rsid w:val="00201C55"/>
    <w:rsid w:val="00203F0B"/>
    <w:rsid w:val="00204BC8"/>
    <w:rsid w:val="002058E4"/>
    <w:rsid w:val="0021316B"/>
    <w:rsid w:val="002135AC"/>
    <w:rsid w:val="00214483"/>
    <w:rsid w:val="00216EAB"/>
    <w:rsid w:val="00223621"/>
    <w:rsid w:val="00223894"/>
    <w:rsid w:val="00224F1A"/>
    <w:rsid w:val="0023183D"/>
    <w:rsid w:val="002354E5"/>
    <w:rsid w:val="00237B7C"/>
    <w:rsid w:val="00243F23"/>
    <w:rsid w:val="00255E10"/>
    <w:rsid w:val="002618D7"/>
    <w:rsid w:val="00277EF0"/>
    <w:rsid w:val="002837E0"/>
    <w:rsid w:val="002844FA"/>
    <w:rsid w:val="00285905"/>
    <w:rsid w:val="00290DE4"/>
    <w:rsid w:val="002918A5"/>
    <w:rsid w:val="0029247B"/>
    <w:rsid w:val="002A04FF"/>
    <w:rsid w:val="002A1F69"/>
    <w:rsid w:val="002A294D"/>
    <w:rsid w:val="002A508B"/>
    <w:rsid w:val="002A5F6F"/>
    <w:rsid w:val="002B1D2F"/>
    <w:rsid w:val="002B2BDE"/>
    <w:rsid w:val="002B76C5"/>
    <w:rsid w:val="002C7B0C"/>
    <w:rsid w:val="002C7E01"/>
    <w:rsid w:val="002D145E"/>
    <w:rsid w:val="002D71CE"/>
    <w:rsid w:val="002E16CF"/>
    <w:rsid w:val="002E20AA"/>
    <w:rsid w:val="002F3D0E"/>
    <w:rsid w:val="00302D86"/>
    <w:rsid w:val="00310465"/>
    <w:rsid w:val="003118DA"/>
    <w:rsid w:val="003119D7"/>
    <w:rsid w:val="00317D7B"/>
    <w:rsid w:val="00326615"/>
    <w:rsid w:val="003302BE"/>
    <w:rsid w:val="00334F14"/>
    <w:rsid w:val="00337BDE"/>
    <w:rsid w:val="00341674"/>
    <w:rsid w:val="00342D1B"/>
    <w:rsid w:val="0034741A"/>
    <w:rsid w:val="003577AE"/>
    <w:rsid w:val="00362CCC"/>
    <w:rsid w:val="00366CD6"/>
    <w:rsid w:val="00374459"/>
    <w:rsid w:val="00375F44"/>
    <w:rsid w:val="00377E15"/>
    <w:rsid w:val="003819EA"/>
    <w:rsid w:val="00383504"/>
    <w:rsid w:val="00387DFF"/>
    <w:rsid w:val="003A0DFC"/>
    <w:rsid w:val="003A1C4F"/>
    <w:rsid w:val="003A2A40"/>
    <w:rsid w:val="003A3049"/>
    <w:rsid w:val="003A4172"/>
    <w:rsid w:val="003A52D4"/>
    <w:rsid w:val="003B077A"/>
    <w:rsid w:val="003B4DF2"/>
    <w:rsid w:val="003B4EBE"/>
    <w:rsid w:val="003C06FB"/>
    <w:rsid w:val="003C0741"/>
    <w:rsid w:val="003C47C6"/>
    <w:rsid w:val="003C488E"/>
    <w:rsid w:val="003C75B5"/>
    <w:rsid w:val="003D1374"/>
    <w:rsid w:val="003D159B"/>
    <w:rsid w:val="003D3EC1"/>
    <w:rsid w:val="003D5B7F"/>
    <w:rsid w:val="003D6688"/>
    <w:rsid w:val="003E12EC"/>
    <w:rsid w:val="003E323C"/>
    <w:rsid w:val="003E5722"/>
    <w:rsid w:val="003E75EC"/>
    <w:rsid w:val="003E7EEE"/>
    <w:rsid w:val="003F2979"/>
    <w:rsid w:val="004004F5"/>
    <w:rsid w:val="00403946"/>
    <w:rsid w:val="004046CB"/>
    <w:rsid w:val="00407380"/>
    <w:rsid w:val="00410743"/>
    <w:rsid w:val="00413E76"/>
    <w:rsid w:val="004141B6"/>
    <w:rsid w:val="00415F7C"/>
    <w:rsid w:val="00425007"/>
    <w:rsid w:val="00426025"/>
    <w:rsid w:val="00431DF3"/>
    <w:rsid w:val="00432097"/>
    <w:rsid w:val="00434D0B"/>
    <w:rsid w:val="00441531"/>
    <w:rsid w:val="00441AEF"/>
    <w:rsid w:val="0044214F"/>
    <w:rsid w:val="00442269"/>
    <w:rsid w:val="00452063"/>
    <w:rsid w:val="00460ED1"/>
    <w:rsid w:val="004645E4"/>
    <w:rsid w:val="00466526"/>
    <w:rsid w:val="00480E31"/>
    <w:rsid w:val="00483924"/>
    <w:rsid w:val="00491BA7"/>
    <w:rsid w:val="004A3D73"/>
    <w:rsid w:val="004A3F98"/>
    <w:rsid w:val="004A6821"/>
    <w:rsid w:val="004C0598"/>
    <w:rsid w:val="004C1F5E"/>
    <w:rsid w:val="004D05F8"/>
    <w:rsid w:val="004D5E5B"/>
    <w:rsid w:val="004E051C"/>
    <w:rsid w:val="004E2D23"/>
    <w:rsid w:val="004E5509"/>
    <w:rsid w:val="00500B6C"/>
    <w:rsid w:val="00503162"/>
    <w:rsid w:val="00506F4B"/>
    <w:rsid w:val="0051275A"/>
    <w:rsid w:val="005257F4"/>
    <w:rsid w:val="00527A56"/>
    <w:rsid w:val="00536685"/>
    <w:rsid w:val="0054362A"/>
    <w:rsid w:val="00544D96"/>
    <w:rsid w:val="0054543C"/>
    <w:rsid w:val="00565AA0"/>
    <w:rsid w:val="00571A73"/>
    <w:rsid w:val="00571ADD"/>
    <w:rsid w:val="0057202D"/>
    <w:rsid w:val="0057222C"/>
    <w:rsid w:val="0057556A"/>
    <w:rsid w:val="005954E4"/>
    <w:rsid w:val="005A1A34"/>
    <w:rsid w:val="005A547D"/>
    <w:rsid w:val="005B47CB"/>
    <w:rsid w:val="005B5C57"/>
    <w:rsid w:val="005C0C5E"/>
    <w:rsid w:val="005C1427"/>
    <w:rsid w:val="005C2C68"/>
    <w:rsid w:val="005D00B9"/>
    <w:rsid w:val="005D40A2"/>
    <w:rsid w:val="005E0387"/>
    <w:rsid w:val="005E26AD"/>
    <w:rsid w:val="005E513B"/>
    <w:rsid w:val="005E526B"/>
    <w:rsid w:val="005F0323"/>
    <w:rsid w:val="005F4F4C"/>
    <w:rsid w:val="005F63BF"/>
    <w:rsid w:val="0060096D"/>
    <w:rsid w:val="0060511F"/>
    <w:rsid w:val="006121C5"/>
    <w:rsid w:val="006156CB"/>
    <w:rsid w:val="00616146"/>
    <w:rsid w:val="006170E5"/>
    <w:rsid w:val="00625555"/>
    <w:rsid w:val="00625BB3"/>
    <w:rsid w:val="006338B2"/>
    <w:rsid w:val="00637629"/>
    <w:rsid w:val="00641A56"/>
    <w:rsid w:val="00641EAC"/>
    <w:rsid w:val="00647B3C"/>
    <w:rsid w:val="006524E8"/>
    <w:rsid w:val="0065431C"/>
    <w:rsid w:val="00686A33"/>
    <w:rsid w:val="00692ED3"/>
    <w:rsid w:val="006978BC"/>
    <w:rsid w:val="006A2BAF"/>
    <w:rsid w:val="006B5C26"/>
    <w:rsid w:val="006B7B7C"/>
    <w:rsid w:val="006C220A"/>
    <w:rsid w:val="006C64E4"/>
    <w:rsid w:val="006D038F"/>
    <w:rsid w:val="006D2DA4"/>
    <w:rsid w:val="006D317B"/>
    <w:rsid w:val="006D3942"/>
    <w:rsid w:val="006D4F11"/>
    <w:rsid w:val="006E54C4"/>
    <w:rsid w:val="006F36B2"/>
    <w:rsid w:val="00702594"/>
    <w:rsid w:val="00712DF8"/>
    <w:rsid w:val="0072289D"/>
    <w:rsid w:val="007245D9"/>
    <w:rsid w:val="00736602"/>
    <w:rsid w:val="00747276"/>
    <w:rsid w:val="00750AA1"/>
    <w:rsid w:val="00751141"/>
    <w:rsid w:val="007538D6"/>
    <w:rsid w:val="00755F04"/>
    <w:rsid w:val="00756E2E"/>
    <w:rsid w:val="00763A8B"/>
    <w:rsid w:val="0076554F"/>
    <w:rsid w:val="007710CE"/>
    <w:rsid w:val="00771147"/>
    <w:rsid w:val="00774B4D"/>
    <w:rsid w:val="007810FB"/>
    <w:rsid w:val="00792577"/>
    <w:rsid w:val="007C4CB0"/>
    <w:rsid w:val="007C71E5"/>
    <w:rsid w:val="007D0BF1"/>
    <w:rsid w:val="007D27C7"/>
    <w:rsid w:val="007D5DE4"/>
    <w:rsid w:val="007E39CD"/>
    <w:rsid w:val="007E6FD1"/>
    <w:rsid w:val="007E718B"/>
    <w:rsid w:val="007F6001"/>
    <w:rsid w:val="007F6DC9"/>
    <w:rsid w:val="00801FEA"/>
    <w:rsid w:val="00805D67"/>
    <w:rsid w:val="00810BAC"/>
    <w:rsid w:val="0082130A"/>
    <w:rsid w:val="00825266"/>
    <w:rsid w:val="00825E90"/>
    <w:rsid w:val="0082620C"/>
    <w:rsid w:val="00831369"/>
    <w:rsid w:val="00841C0D"/>
    <w:rsid w:val="008424BE"/>
    <w:rsid w:val="0084348E"/>
    <w:rsid w:val="0084755F"/>
    <w:rsid w:val="008532A8"/>
    <w:rsid w:val="0086094C"/>
    <w:rsid w:val="00867569"/>
    <w:rsid w:val="00871FEE"/>
    <w:rsid w:val="008857EF"/>
    <w:rsid w:val="0089490B"/>
    <w:rsid w:val="00895207"/>
    <w:rsid w:val="00895294"/>
    <w:rsid w:val="008A2751"/>
    <w:rsid w:val="008A3AA5"/>
    <w:rsid w:val="008A40C4"/>
    <w:rsid w:val="008B1237"/>
    <w:rsid w:val="008B22B0"/>
    <w:rsid w:val="008B570F"/>
    <w:rsid w:val="008B5F56"/>
    <w:rsid w:val="008C1369"/>
    <w:rsid w:val="008C1993"/>
    <w:rsid w:val="008C2D03"/>
    <w:rsid w:val="008C76B4"/>
    <w:rsid w:val="008D524E"/>
    <w:rsid w:val="008E3FD0"/>
    <w:rsid w:val="008E6FA3"/>
    <w:rsid w:val="008E7F27"/>
    <w:rsid w:val="008F3829"/>
    <w:rsid w:val="008F3F06"/>
    <w:rsid w:val="008F63CE"/>
    <w:rsid w:val="00911ADC"/>
    <w:rsid w:val="00912A33"/>
    <w:rsid w:val="0092649B"/>
    <w:rsid w:val="00931796"/>
    <w:rsid w:val="009412B0"/>
    <w:rsid w:val="00943048"/>
    <w:rsid w:val="00943B12"/>
    <w:rsid w:val="00954C8B"/>
    <w:rsid w:val="00954CF9"/>
    <w:rsid w:val="00965E5F"/>
    <w:rsid w:val="00970661"/>
    <w:rsid w:val="00980E7F"/>
    <w:rsid w:val="00996AA1"/>
    <w:rsid w:val="009A0A16"/>
    <w:rsid w:val="009A33E2"/>
    <w:rsid w:val="009A3B37"/>
    <w:rsid w:val="009A51C8"/>
    <w:rsid w:val="009B36C5"/>
    <w:rsid w:val="009C392C"/>
    <w:rsid w:val="009C53E0"/>
    <w:rsid w:val="009C7723"/>
    <w:rsid w:val="009E2B6E"/>
    <w:rsid w:val="009E2D64"/>
    <w:rsid w:val="009E54B5"/>
    <w:rsid w:val="009E7B33"/>
    <w:rsid w:val="009F0DE0"/>
    <w:rsid w:val="009F550B"/>
    <w:rsid w:val="00A006EF"/>
    <w:rsid w:val="00A12A6F"/>
    <w:rsid w:val="00A17163"/>
    <w:rsid w:val="00A26B99"/>
    <w:rsid w:val="00A36F7C"/>
    <w:rsid w:val="00A403DF"/>
    <w:rsid w:val="00A4058D"/>
    <w:rsid w:val="00A415B0"/>
    <w:rsid w:val="00A52063"/>
    <w:rsid w:val="00A57D0A"/>
    <w:rsid w:val="00A63FCD"/>
    <w:rsid w:val="00A67C27"/>
    <w:rsid w:val="00A70076"/>
    <w:rsid w:val="00A70253"/>
    <w:rsid w:val="00A73D23"/>
    <w:rsid w:val="00A81731"/>
    <w:rsid w:val="00A849D1"/>
    <w:rsid w:val="00A87BB8"/>
    <w:rsid w:val="00A9076A"/>
    <w:rsid w:val="00A9401D"/>
    <w:rsid w:val="00A94945"/>
    <w:rsid w:val="00AA0AC2"/>
    <w:rsid w:val="00AA787B"/>
    <w:rsid w:val="00AB6E61"/>
    <w:rsid w:val="00AB7111"/>
    <w:rsid w:val="00AB7E99"/>
    <w:rsid w:val="00AC2809"/>
    <w:rsid w:val="00AE09BD"/>
    <w:rsid w:val="00AE1B9A"/>
    <w:rsid w:val="00AF01F8"/>
    <w:rsid w:val="00AF34D1"/>
    <w:rsid w:val="00AF7427"/>
    <w:rsid w:val="00B0567A"/>
    <w:rsid w:val="00B072A8"/>
    <w:rsid w:val="00B07648"/>
    <w:rsid w:val="00B21082"/>
    <w:rsid w:val="00B2318E"/>
    <w:rsid w:val="00B23CE3"/>
    <w:rsid w:val="00B25194"/>
    <w:rsid w:val="00B27BE5"/>
    <w:rsid w:val="00B35A57"/>
    <w:rsid w:val="00B41994"/>
    <w:rsid w:val="00B56FB2"/>
    <w:rsid w:val="00B61482"/>
    <w:rsid w:val="00B640D5"/>
    <w:rsid w:val="00B66F21"/>
    <w:rsid w:val="00B71609"/>
    <w:rsid w:val="00B809D8"/>
    <w:rsid w:val="00B81EB1"/>
    <w:rsid w:val="00B94E2F"/>
    <w:rsid w:val="00BB1411"/>
    <w:rsid w:val="00BC7E73"/>
    <w:rsid w:val="00BD6CB9"/>
    <w:rsid w:val="00BD7668"/>
    <w:rsid w:val="00BF1658"/>
    <w:rsid w:val="00BF6EDD"/>
    <w:rsid w:val="00BF6FB9"/>
    <w:rsid w:val="00C014BA"/>
    <w:rsid w:val="00C10DA5"/>
    <w:rsid w:val="00C21285"/>
    <w:rsid w:val="00C33E96"/>
    <w:rsid w:val="00C40320"/>
    <w:rsid w:val="00C4068A"/>
    <w:rsid w:val="00C416A9"/>
    <w:rsid w:val="00C46AE2"/>
    <w:rsid w:val="00C479D6"/>
    <w:rsid w:val="00C47A1B"/>
    <w:rsid w:val="00C47C45"/>
    <w:rsid w:val="00C56634"/>
    <w:rsid w:val="00C571FF"/>
    <w:rsid w:val="00C638B0"/>
    <w:rsid w:val="00C6763B"/>
    <w:rsid w:val="00C67CD7"/>
    <w:rsid w:val="00C67E5E"/>
    <w:rsid w:val="00C839F4"/>
    <w:rsid w:val="00C95625"/>
    <w:rsid w:val="00CA2012"/>
    <w:rsid w:val="00CA5A8E"/>
    <w:rsid w:val="00CB55BC"/>
    <w:rsid w:val="00CB6474"/>
    <w:rsid w:val="00CC4B62"/>
    <w:rsid w:val="00CC5485"/>
    <w:rsid w:val="00CD1AC5"/>
    <w:rsid w:val="00CD4667"/>
    <w:rsid w:val="00CD6A74"/>
    <w:rsid w:val="00CD79B5"/>
    <w:rsid w:val="00CE38BF"/>
    <w:rsid w:val="00CE59DE"/>
    <w:rsid w:val="00CF2118"/>
    <w:rsid w:val="00D125DC"/>
    <w:rsid w:val="00D3022E"/>
    <w:rsid w:val="00D31B6A"/>
    <w:rsid w:val="00D32D3B"/>
    <w:rsid w:val="00D36CF9"/>
    <w:rsid w:val="00D4277D"/>
    <w:rsid w:val="00D4547A"/>
    <w:rsid w:val="00D523B4"/>
    <w:rsid w:val="00D61CF9"/>
    <w:rsid w:val="00D63742"/>
    <w:rsid w:val="00D66D16"/>
    <w:rsid w:val="00D70F92"/>
    <w:rsid w:val="00D860A8"/>
    <w:rsid w:val="00D873FF"/>
    <w:rsid w:val="00D92420"/>
    <w:rsid w:val="00D9598E"/>
    <w:rsid w:val="00DA10C7"/>
    <w:rsid w:val="00DA21C5"/>
    <w:rsid w:val="00DA54DC"/>
    <w:rsid w:val="00DB04B2"/>
    <w:rsid w:val="00DB04F3"/>
    <w:rsid w:val="00DB2BB8"/>
    <w:rsid w:val="00DB45A1"/>
    <w:rsid w:val="00DB6037"/>
    <w:rsid w:val="00DD0156"/>
    <w:rsid w:val="00DD238E"/>
    <w:rsid w:val="00DD35AD"/>
    <w:rsid w:val="00DD3CE5"/>
    <w:rsid w:val="00DD51F5"/>
    <w:rsid w:val="00DE2C80"/>
    <w:rsid w:val="00E01C10"/>
    <w:rsid w:val="00E04FF8"/>
    <w:rsid w:val="00E109B3"/>
    <w:rsid w:val="00E22CDB"/>
    <w:rsid w:val="00E26F48"/>
    <w:rsid w:val="00E34385"/>
    <w:rsid w:val="00E41CD8"/>
    <w:rsid w:val="00E5293B"/>
    <w:rsid w:val="00E54F58"/>
    <w:rsid w:val="00E61E8A"/>
    <w:rsid w:val="00E62F18"/>
    <w:rsid w:val="00E640DC"/>
    <w:rsid w:val="00E644CC"/>
    <w:rsid w:val="00E657F6"/>
    <w:rsid w:val="00E66881"/>
    <w:rsid w:val="00E67ED0"/>
    <w:rsid w:val="00E703F3"/>
    <w:rsid w:val="00E729F0"/>
    <w:rsid w:val="00E7438A"/>
    <w:rsid w:val="00E74486"/>
    <w:rsid w:val="00E8037F"/>
    <w:rsid w:val="00E808A3"/>
    <w:rsid w:val="00E955A3"/>
    <w:rsid w:val="00E95AD7"/>
    <w:rsid w:val="00E95E10"/>
    <w:rsid w:val="00E95EAF"/>
    <w:rsid w:val="00E96CEC"/>
    <w:rsid w:val="00E96E89"/>
    <w:rsid w:val="00EA0ACD"/>
    <w:rsid w:val="00EA11AD"/>
    <w:rsid w:val="00EB127B"/>
    <w:rsid w:val="00EB4392"/>
    <w:rsid w:val="00EB5A21"/>
    <w:rsid w:val="00EC044E"/>
    <w:rsid w:val="00EC0923"/>
    <w:rsid w:val="00EC4511"/>
    <w:rsid w:val="00ED2681"/>
    <w:rsid w:val="00ED74C1"/>
    <w:rsid w:val="00EE4512"/>
    <w:rsid w:val="00EF2045"/>
    <w:rsid w:val="00EF36FD"/>
    <w:rsid w:val="00EF500E"/>
    <w:rsid w:val="00EF63CD"/>
    <w:rsid w:val="00EF6E1F"/>
    <w:rsid w:val="00F050AA"/>
    <w:rsid w:val="00F05C54"/>
    <w:rsid w:val="00F10084"/>
    <w:rsid w:val="00F111A9"/>
    <w:rsid w:val="00F11ABE"/>
    <w:rsid w:val="00F15C43"/>
    <w:rsid w:val="00F15CF2"/>
    <w:rsid w:val="00F21415"/>
    <w:rsid w:val="00F30974"/>
    <w:rsid w:val="00F50928"/>
    <w:rsid w:val="00F50A81"/>
    <w:rsid w:val="00F50F2E"/>
    <w:rsid w:val="00F61C63"/>
    <w:rsid w:val="00F629F0"/>
    <w:rsid w:val="00F643E5"/>
    <w:rsid w:val="00F73A67"/>
    <w:rsid w:val="00F7501B"/>
    <w:rsid w:val="00F767B0"/>
    <w:rsid w:val="00F81612"/>
    <w:rsid w:val="00F819EB"/>
    <w:rsid w:val="00F960EB"/>
    <w:rsid w:val="00F962CC"/>
    <w:rsid w:val="00FA198E"/>
    <w:rsid w:val="00FA2D5B"/>
    <w:rsid w:val="00FA302E"/>
    <w:rsid w:val="00FA3404"/>
    <w:rsid w:val="00FA3ABA"/>
    <w:rsid w:val="00FA6501"/>
    <w:rsid w:val="00FA6E66"/>
    <w:rsid w:val="00FB4AE0"/>
    <w:rsid w:val="00FB514F"/>
    <w:rsid w:val="00FB625A"/>
    <w:rsid w:val="00FB6819"/>
    <w:rsid w:val="00FC04D2"/>
    <w:rsid w:val="00FD1FFF"/>
    <w:rsid w:val="00FD240D"/>
    <w:rsid w:val="00FD399F"/>
    <w:rsid w:val="00FE1A7E"/>
    <w:rsid w:val="00FE2D6E"/>
    <w:rsid w:val="00FE55A8"/>
    <w:rsid w:val="00FE56F5"/>
    <w:rsid w:val="00FF1B45"/>
    <w:rsid w:val="00FF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5E95609"/>
  <w15:docId w15:val="{9F4E444E-276A-4076-8993-2186A2A5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Char">
    <w:name w:val="제목 5 Char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Char">
    <w:name w:val="제목 7 Char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5">
    <w:name w:val="Subtitle"/>
    <w:basedOn w:val="a"/>
    <w:next w:val="a"/>
    <w:link w:val="Char0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Char0">
    <w:name w:val="부제 Char"/>
    <w:basedOn w:val="a0"/>
    <w:link w:val="a5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Emphasis"/>
    <w:basedOn w:val="a0"/>
    <w:uiPriority w:val="20"/>
    <w:qFormat/>
    <w:rPr>
      <w:i/>
      <w:iCs/>
    </w:r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har2">
    <w:name w:val="인용 Char"/>
    <w:basedOn w:val="a0"/>
    <w:link w:val="aa"/>
    <w:uiPriority w:val="29"/>
    <w:rPr>
      <w:i/>
      <w:iCs/>
      <w:color w:val="7A7A7A" w:themeColor="accent1"/>
      <w:sz w:val="28"/>
    </w:rPr>
  </w:style>
  <w:style w:type="paragraph" w:styleId="ab">
    <w:name w:val="Intense Quote"/>
    <w:basedOn w:val="a"/>
    <w:next w:val="a"/>
    <w:link w:val="Char3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har3">
    <w:name w:val="강한 인용 Char"/>
    <w:basedOn w:val="a0"/>
    <w:link w:val="ab"/>
    <w:uiPriority w:val="30"/>
    <w:rPr>
      <w:b/>
      <w:bCs/>
      <w:i/>
      <w:iCs/>
      <w:color w:val="7F7F7F" w:themeColor="text1" w:themeTint="80"/>
      <w:sz w:val="26"/>
    </w:rPr>
  </w:style>
  <w:style w:type="character" w:styleId="ac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d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e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0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Balloon Text"/>
    <w:basedOn w:val="a"/>
    <w:link w:val="Char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0"/>
    <w:link w:val="af1"/>
    <w:uiPriority w:val="99"/>
    <w:semiHidden/>
    <w:rPr>
      <w:rFonts w:ascii="Tahoma" w:hAnsi="Tahoma" w:cs="Tahoma"/>
      <w:sz w:val="16"/>
      <w:szCs w:val="16"/>
    </w:rPr>
  </w:style>
  <w:style w:type="character" w:styleId="af2">
    <w:name w:val="Placeholder Text"/>
    <w:basedOn w:val="a0"/>
    <w:uiPriority w:val="99"/>
    <w:rPr>
      <w:color w:val="808080"/>
    </w:rPr>
  </w:style>
  <w:style w:type="paragraph" w:styleId="af3">
    <w:name w:val="header"/>
    <w:basedOn w:val="a"/>
    <w:link w:val="Char5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Char5">
    <w:name w:val="머리글 Char"/>
    <w:basedOn w:val="a0"/>
    <w:link w:val="af3"/>
    <w:uiPriority w:val="99"/>
    <w:rPr>
      <w:lang w:eastAsia="ja-JP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character" w:styleId="af5">
    <w:name w:val="Hyperlink"/>
    <w:basedOn w:val="a0"/>
    <w:uiPriority w:val="99"/>
    <w:unhideWhenUsed/>
    <w:rsid w:val="003C06FB"/>
    <w:rPr>
      <w:color w:val="CC9900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4141B6"/>
    <w:rPr>
      <w:color w:val="969696" w:themeColor="followedHyperlink"/>
      <w:u w:val="single"/>
    </w:rPr>
  </w:style>
  <w:style w:type="table" w:styleId="af7">
    <w:name w:val="Table Grid"/>
    <w:basedOn w:val="a1"/>
    <w:uiPriority w:val="59"/>
    <w:rsid w:val="007D0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ngr/pyvex/blob/master/README.m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github.com/angr/pyvex/blob/master/README.m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zelnut\AppData\Roaming\Microsoft\Templates\&#48372;&#44256;&#49436;(&#54596;&#49688;%20&#46356;&#51088;&#51064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6B069F-67FA-4067-8794-065383266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보고서(필수 디자인)</Template>
  <TotalTime>1833</TotalTime>
  <Pages>18</Pages>
  <Words>1194</Words>
  <Characters>6809</Characters>
  <Application>Microsoft Office Word</Application>
  <DocSecurity>0</DocSecurity>
  <Lines>56</Lines>
  <Paragraphs>15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/>
      <vt:lpstr>    제목 2</vt:lpstr>
      <vt:lpstr>        Heading 3</vt:lpstr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문현종</dc:creator>
  <cp:keywords/>
  <cp:lastModifiedBy>문현종</cp:lastModifiedBy>
  <cp:revision>264</cp:revision>
  <dcterms:created xsi:type="dcterms:W3CDTF">2016-08-24T04:02:00Z</dcterms:created>
  <dcterms:modified xsi:type="dcterms:W3CDTF">2016-09-23T01:05:00Z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